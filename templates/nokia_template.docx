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4D45" w14:textId="6E5AAADC" w:rsidR="00607B1E" w:rsidRPr="00CB4458" w:rsidRDefault="00D90AE5" w:rsidP="00D90AE5">
      <w:pPr>
        <w:pStyle w:val="Documenttitle"/>
        <w:jc w:val="center"/>
      </w:pPr>
      <w:r>
        <w:t>TECHNICAL SITE SURVEY REPORT</w:t>
      </w:r>
    </w:p>
    <w:p w14:paraId="75DE3E82" w14:textId="2DD1EE85" w:rsidR="00A77F22" w:rsidRPr="00CB4458" w:rsidRDefault="00D90AE5" w:rsidP="00D90AE5">
      <w:pPr>
        <w:pStyle w:val="Sub-title"/>
        <w:jc w:val="center"/>
        <w:rPr>
          <w:rFonts w:hint="eastAsia"/>
        </w:rPr>
      </w:pPr>
      <w:r>
        <w:t>FTTH HORIZONTAL</w:t>
      </w:r>
    </w:p>
    <w:p w14:paraId="6A10F789" w14:textId="77777777" w:rsidR="00D545F3" w:rsidRPr="00CF2C3B" w:rsidRDefault="00D545F3" w:rsidP="00CB4458"/>
    <w:tbl>
      <w:tblPr>
        <w:tblpPr w:leftFromText="181" w:rightFromText="181" w:vertAnchor="text" w:horzAnchor="margin" w:tblpY="1"/>
        <w:tblOverlap w:val="never"/>
        <w:tblW w:w="92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8"/>
        <w:gridCol w:w="6497"/>
      </w:tblGrid>
      <w:tr w:rsidR="00AC7955" w:rsidRPr="00AC7955" w14:paraId="423741E0" w14:textId="77777777" w:rsidTr="00073FBF">
        <w:trPr>
          <w:trHeight w:val="378"/>
        </w:trPr>
        <w:tc>
          <w:tcPr>
            <w:tcW w:w="2788" w:type="dxa"/>
            <w:tcBorders>
              <w:top w:val="single" w:sz="4" w:space="0" w:color="auto"/>
            </w:tcBorders>
          </w:tcPr>
          <w:p w14:paraId="27F53BC8" w14:textId="4396A0A3" w:rsidR="00A77F22" w:rsidRPr="00AC7955" w:rsidRDefault="00D90AE5" w:rsidP="00CB4458">
            <w:pPr>
              <w:rPr>
                <w:strike/>
              </w:rPr>
            </w:pPr>
            <w:r>
              <w:t>PROJECT</w:t>
            </w:r>
          </w:p>
        </w:tc>
        <w:tc>
          <w:tcPr>
            <w:tcW w:w="6497" w:type="dxa"/>
            <w:tcBorders>
              <w:top w:val="single" w:sz="4" w:space="0" w:color="auto"/>
            </w:tcBorders>
          </w:tcPr>
          <w:p w14:paraId="0603288C" w14:textId="753E420F" w:rsidR="00A77F22" w:rsidRPr="00AC7955" w:rsidRDefault="00D90AE5" w:rsidP="00CB4458">
            <w:r>
              <w:t>FTTH HORIZANTAL</w:t>
            </w:r>
          </w:p>
        </w:tc>
      </w:tr>
      <w:tr w:rsidR="00AC7955" w:rsidRPr="00AC7955" w14:paraId="107EBA82" w14:textId="77777777" w:rsidTr="00622896">
        <w:trPr>
          <w:trHeight w:val="378"/>
        </w:trPr>
        <w:tc>
          <w:tcPr>
            <w:tcW w:w="2788" w:type="dxa"/>
          </w:tcPr>
          <w:p w14:paraId="5CE6FEFF" w14:textId="2DD76732" w:rsidR="00135B9C" w:rsidRPr="00AC7955" w:rsidRDefault="00D90AE5" w:rsidP="00CB4458">
            <w:r>
              <w:t>SCOPE</w:t>
            </w:r>
          </w:p>
        </w:tc>
        <w:tc>
          <w:tcPr>
            <w:tcW w:w="6497" w:type="dxa"/>
          </w:tcPr>
          <w:p w14:paraId="24D16790" w14:textId="5EC55AEF" w:rsidR="00135B9C" w:rsidRPr="00AC7955" w:rsidRDefault="00D90AE5" w:rsidP="00CB4458">
            <w:r>
              <w:t>NEW BUILD</w:t>
            </w:r>
          </w:p>
        </w:tc>
      </w:tr>
      <w:tr w:rsidR="00D90AE5" w:rsidRPr="00AC7955" w14:paraId="5062EF8C" w14:textId="77777777" w:rsidTr="00622896">
        <w:trPr>
          <w:trHeight w:val="378"/>
        </w:trPr>
        <w:tc>
          <w:tcPr>
            <w:tcW w:w="2788" w:type="dxa"/>
          </w:tcPr>
          <w:p w14:paraId="6656A1CA" w14:textId="37C18707" w:rsidR="00D90AE5" w:rsidRDefault="00D90AE5" w:rsidP="00CB4458">
            <w:r>
              <w:t>SOLUTION</w:t>
            </w:r>
          </w:p>
        </w:tc>
        <w:tc>
          <w:tcPr>
            <w:tcW w:w="6497" w:type="dxa"/>
          </w:tcPr>
          <w:p w14:paraId="2489AA9C" w14:textId="6D748259" w:rsidR="00D90AE5" w:rsidRDefault="00D90AE5" w:rsidP="00CB4458">
            <w:r>
              <w:t>MF2 – 1 CARD</w:t>
            </w:r>
          </w:p>
        </w:tc>
      </w:tr>
      <w:tr w:rsidR="00AC7955" w:rsidRPr="00AC7955" w14:paraId="4C86CE6E" w14:textId="77777777" w:rsidTr="00622896">
        <w:trPr>
          <w:trHeight w:val="378"/>
        </w:trPr>
        <w:tc>
          <w:tcPr>
            <w:tcW w:w="2788" w:type="dxa"/>
          </w:tcPr>
          <w:p w14:paraId="68C5D3BB" w14:textId="766EF40F" w:rsidR="00D82A69" w:rsidRPr="00AC7955" w:rsidRDefault="00D90AE5" w:rsidP="00CB4458">
            <w:r>
              <w:t>SITE NAME</w:t>
            </w:r>
          </w:p>
        </w:tc>
        <w:tc>
          <w:tcPr>
            <w:tcW w:w="6497" w:type="dxa"/>
          </w:tcPr>
          <w:p w14:paraId="0858AA38" w14:textId="451D70BE" w:rsidR="00D82A69" w:rsidRPr="00AC7955" w:rsidRDefault="00C303A0" w:rsidP="00CB4458">
            <w:r w:rsidRPr="00C303A0">
              <w:t>{{ site_name }}</w:t>
            </w:r>
          </w:p>
        </w:tc>
      </w:tr>
      <w:tr w:rsidR="00AC7955" w:rsidRPr="00AC7955" w14:paraId="19C1EDE2" w14:textId="77777777" w:rsidTr="00622896">
        <w:trPr>
          <w:trHeight w:val="378"/>
        </w:trPr>
        <w:tc>
          <w:tcPr>
            <w:tcW w:w="2788" w:type="dxa"/>
          </w:tcPr>
          <w:p w14:paraId="6AAA329E" w14:textId="0BD75A06" w:rsidR="00A77F22" w:rsidRPr="00AC7955" w:rsidRDefault="00D90AE5" w:rsidP="00CB4458">
            <w:r>
              <w:t>PLAID</w:t>
            </w:r>
          </w:p>
        </w:tc>
        <w:tc>
          <w:tcPr>
            <w:tcW w:w="6497" w:type="dxa"/>
          </w:tcPr>
          <w:p w14:paraId="1E64BD61" w14:textId="3EDEF7D2" w:rsidR="00A77F22" w:rsidRPr="00AC7955" w:rsidRDefault="00C303A0" w:rsidP="00CB4458">
            <w:r w:rsidRPr="00C303A0">
              <w:t>{{ site_id }}</w:t>
            </w:r>
          </w:p>
        </w:tc>
      </w:tr>
      <w:tr w:rsidR="00AC7955" w:rsidRPr="00AC7955" w14:paraId="23C0D647" w14:textId="77777777" w:rsidTr="00622896">
        <w:trPr>
          <w:trHeight w:val="378"/>
        </w:trPr>
        <w:tc>
          <w:tcPr>
            <w:tcW w:w="2788" w:type="dxa"/>
          </w:tcPr>
          <w:p w14:paraId="3FCFC10E" w14:textId="54D3AC0D" w:rsidR="00135B9C" w:rsidRPr="00AC7955" w:rsidRDefault="00D90AE5" w:rsidP="00CB4458">
            <w:r>
              <w:t>TERRITORY</w:t>
            </w:r>
          </w:p>
        </w:tc>
        <w:tc>
          <w:tcPr>
            <w:tcW w:w="6497" w:type="dxa"/>
          </w:tcPr>
          <w:p w14:paraId="202E1AA4" w14:textId="14E97734" w:rsidR="00135B9C" w:rsidRPr="00AC7955" w:rsidRDefault="00D90AE5" w:rsidP="00CB4458">
            <w:r>
              <w:t>T7</w:t>
            </w:r>
          </w:p>
        </w:tc>
      </w:tr>
      <w:tr w:rsidR="00AC7955" w:rsidRPr="00AC7955" w14:paraId="4E4FF7F4" w14:textId="77777777" w:rsidTr="00622896">
        <w:trPr>
          <w:trHeight w:val="378"/>
        </w:trPr>
        <w:tc>
          <w:tcPr>
            <w:tcW w:w="2788" w:type="dxa"/>
          </w:tcPr>
          <w:p w14:paraId="37E92D52" w14:textId="2B580ECF" w:rsidR="00D545F3" w:rsidRPr="00AC7955" w:rsidRDefault="00D90AE5" w:rsidP="00CB4458">
            <w:r>
              <w:t>REGION</w:t>
            </w:r>
          </w:p>
        </w:tc>
        <w:tc>
          <w:tcPr>
            <w:tcW w:w="6497" w:type="dxa"/>
          </w:tcPr>
          <w:p w14:paraId="077C803A" w14:textId="2DF18106" w:rsidR="00D545F3" w:rsidRPr="00AC7955" w:rsidRDefault="00D90AE5" w:rsidP="00CB4458">
            <w:r>
              <w:t>MINDANAO</w:t>
            </w:r>
          </w:p>
        </w:tc>
      </w:tr>
      <w:tr w:rsidR="00AC7955" w:rsidRPr="00AC7955" w14:paraId="0DE336DB" w14:textId="77777777" w:rsidTr="00622896">
        <w:trPr>
          <w:trHeight w:val="378"/>
        </w:trPr>
        <w:tc>
          <w:tcPr>
            <w:tcW w:w="2788" w:type="dxa"/>
          </w:tcPr>
          <w:p w14:paraId="6CE81F09" w14:textId="07D9ABA5" w:rsidR="00D545F3" w:rsidRPr="00AC7955" w:rsidRDefault="00D90AE5" w:rsidP="00CB4458">
            <w:r>
              <w:t>SITE ADDRESS</w:t>
            </w:r>
          </w:p>
        </w:tc>
        <w:tc>
          <w:tcPr>
            <w:tcW w:w="6497" w:type="dxa"/>
          </w:tcPr>
          <w:p w14:paraId="1FFB7C7B" w14:textId="68B9E9D9" w:rsidR="00D545F3" w:rsidRPr="00AC7955" w:rsidRDefault="00C303A0" w:rsidP="00CB4458">
            <w:r w:rsidRPr="00C303A0">
              <w:t>{{ site_address }}</w:t>
            </w:r>
          </w:p>
        </w:tc>
      </w:tr>
      <w:tr w:rsidR="00AC7955" w:rsidRPr="00AC7955" w14:paraId="0E0C81ED" w14:textId="77777777">
        <w:trPr>
          <w:trHeight w:val="378"/>
        </w:trPr>
        <w:tc>
          <w:tcPr>
            <w:tcW w:w="2788" w:type="dxa"/>
            <w:tcBorders>
              <w:bottom w:val="single" w:sz="4" w:space="0" w:color="001135" w:themeColor="text2"/>
            </w:tcBorders>
          </w:tcPr>
          <w:p w14:paraId="60BC1D90" w14:textId="568F5CAF" w:rsidR="00D545F3" w:rsidRPr="00AC7955" w:rsidRDefault="00D90AE5" w:rsidP="00CB4458">
            <w:r>
              <w:t>TOWERCO</w:t>
            </w:r>
          </w:p>
        </w:tc>
        <w:tc>
          <w:tcPr>
            <w:tcW w:w="6497" w:type="dxa"/>
            <w:tcBorders>
              <w:bottom w:val="single" w:sz="4" w:space="0" w:color="001135" w:themeColor="text2"/>
            </w:tcBorders>
          </w:tcPr>
          <w:p w14:paraId="2BC70B62" w14:textId="19416F87" w:rsidR="00D545F3" w:rsidRPr="00AC7955" w:rsidRDefault="00031BF7" w:rsidP="00CB4458">
            <w:r w:rsidRPr="00810E57">
              <w:rPr>
                <w:sz w:val="20"/>
                <w:szCs w:val="20"/>
              </w:rPr>
              <w:t>{{ tco_name }}</w:t>
            </w:r>
          </w:p>
        </w:tc>
      </w:tr>
    </w:tbl>
    <w:sdt>
      <w:sdtPr>
        <w:rPr>
          <w:rFonts w:ascii="Nokia Pure Text Light" w:eastAsiaTheme="minorHAnsi" w:hAnsi="Nokia Pure Text Light" w:cstheme="minorBidi"/>
          <w:noProof/>
          <w:color w:val="666666" w:themeColor="background2"/>
          <w:sz w:val="22"/>
          <w:szCs w:val="22"/>
        </w:rPr>
        <w:id w:val="-329605245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color w:val="001135" w:themeColor="text2"/>
          <w:sz w:val="24"/>
          <w:szCs w:val="24"/>
        </w:rPr>
      </w:sdtEndPr>
      <w:sdtContent>
        <w:p w14:paraId="10E113FA" w14:textId="77777777" w:rsidR="000A72FC" w:rsidRPr="00CF2C3B" w:rsidRDefault="000A72FC" w:rsidP="00CB4458">
          <w:pPr>
            <w:pStyle w:val="TOCHeading"/>
            <w:rPr>
              <w:rFonts w:hint="eastAsia"/>
            </w:rPr>
          </w:pPr>
          <w:r w:rsidRPr="00CF2C3B">
            <w:t>Contents</w:t>
          </w:r>
        </w:p>
        <w:p w14:paraId="06905F89" w14:textId="7541B587" w:rsidR="00294AC6" w:rsidRDefault="0010224A">
          <w:pPr>
            <w:pStyle w:val="TOC1"/>
            <w:rPr>
              <w:rFonts w:asciiTheme="minorHAnsi" w:hAnsiTheme="minorHAnsi" w:hint="eastAsia"/>
              <w:color w:val="auto"/>
              <w:kern w:val="2"/>
              <w:lang w:eastAsia="zh-CN"/>
              <w14:ligatures w14:val="standardContextual"/>
            </w:rPr>
          </w:pPr>
          <w:r w:rsidRPr="00CF2C3B">
            <w:rPr>
              <w:szCs w:val="20"/>
            </w:rPr>
            <w:fldChar w:fldCharType="begin"/>
          </w:r>
          <w:r w:rsidR="007B5D94" w:rsidRPr="00CF2C3B">
            <w:instrText xml:space="preserve"> TOC \o "1-3" \h \z \u </w:instrText>
          </w:r>
          <w:r w:rsidRPr="00CF2C3B">
            <w:rPr>
              <w:szCs w:val="20"/>
            </w:rPr>
            <w:fldChar w:fldCharType="separate"/>
          </w:r>
          <w:hyperlink w:anchor="_Toc240981416" w:history="1">
            <w:r w:rsidR="00294AC6" w:rsidRPr="00893BF4">
              <w:rPr>
                <w:rStyle w:val="Hyperlink"/>
              </w:rPr>
              <w:t>1</w:t>
            </w:r>
            <w:r w:rsidR="00294AC6">
              <w:rPr>
                <w:rFonts w:asciiTheme="minorHAnsi" w:hAnsiTheme="minorHAnsi"/>
                <w:color w:val="auto"/>
                <w:kern w:val="2"/>
                <w:lang w:eastAsia="zh-CN"/>
                <w14:ligatures w14:val="standardContextual"/>
              </w:rPr>
              <w:tab/>
            </w:r>
            <w:r w:rsidR="00294AC6" w:rsidRPr="00893BF4">
              <w:rPr>
                <w:rStyle w:val="Hyperlink"/>
              </w:rPr>
              <w:t>Revision/Approvals / Remarks</w:t>
            </w:r>
            <w:r w:rsidR="00294AC6">
              <w:rPr>
                <w:webHidden/>
              </w:rPr>
              <w:tab/>
            </w:r>
            <w:r w:rsidR="00294AC6">
              <w:rPr>
                <w:webHidden/>
              </w:rPr>
              <w:fldChar w:fldCharType="begin"/>
            </w:r>
            <w:r w:rsidR="00294AC6">
              <w:rPr>
                <w:webHidden/>
              </w:rPr>
              <w:instrText xml:space="preserve"> PAGEREF _Toc240981416 \h </w:instrText>
            </w:r>
            <w:r w:rsidR="00294AC6">
              <w:rPr>
                <w:webHidden/>
              </w:rPr>
            </w:r>
            <w:r w:rsidR="00294AC6">
              <w:rPr>
                <w:webHidden/>
              </w:rPr>
              <w:fldChar w:fldCharType="separate"/>
            </w:r>
            <w:r w:rsidR="00294AC6">
              <w:rPr>
                <w:webHidden/>
              </w:rPr>
              <w:t>3</w:t>
            </w:r>
            <w:r w:rsidR="00294AC6">
              <w:rPr>
                <w:webHidden/>
              </w:rPr>
              <w:fldChar w:fldCharType="end"/>
            </w:r>
          </w:hyperlink>
        </w:p>
        <w:p w14:paraId="6BADADC2" w14:textId="0168228E" w:rsidR="00294AC6" w:rsidRDefault="00294AC6">
          <w:pPr>
            <w:pStyle w:val="TOC1"/>
            <w:rPr>
              <w:rFonts w:asciiTheme="minorHAnsi" w:hAnsiTheme="minorHAnsi" w:hint="eastAsia"/>
              <w:color w:val="auto"/>
              <w:kern w:val="2"/>
              <w:lang w:eastAsia="zh-CN"/>
              <w14:ligatures w14:val="standardContextual"/>
            </w:rPr>
          </w:pPr>
          <w:hyperlink w:anchor="_Toc240981417" w:history="1">
            <w:r w:rsidRPr="00893BF4">
              <w:rPr>
                <w:rStyle w:val="Hyperlink"/>
              </w:rPr>
              <w:t>2</w:t>
            </w:r>
            <w:r>
              <w:rPr>
                <w:rFonts w:asciiTheme="minorHAnsi" w:hAnsiTheme="minorHAnsi"/>
                <w:color w:val="auto"/>
                <w:kern w:val="2"/>
                <w:lang w:eastAsia="zh-CN"/>
                <w14:ligatures w14:val="standardContextual"/>
              </w:rPr>
              <w:tab/>
            </w:r>
            <w:r w:rsidRPr="00893BF4">
              <w:rPr>
                <w:rStyle w:val="Hyperlink"/>
              </w:rPr>
              <w:t>Site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_Toc240981417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EFE504" w14:textId="59E26B5E" w:rsidR="00294AC6" w:rsidRDefault="00294AC6">
          <w:pPr>
            <w:pStyle w:val="TOC2"/>
            <w:rPr>
              <w:rFonts w:hint="eastAsia"/>
              <w:noProof/>
              <w:color w:val="auto"/>
              <w:kern w:val="2"/>
              <w:lang w:eastAsia="zh-CN"/>
              <w14:ligatures w14:val="standardContextual"/>
            </w:rPr>
          </w:pPr>
          <w:hyperlink w:anchor="_Toc240981418" w:history="1">
            <w:r w:rsidRPr="00893BF4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noProof/>
                <w:color w:val="auto"/>
                <w:kern w:val="2"/>
                <w:lang w:eastAsia="zh-CN"/>
                <w14:ligatures w14:val="standardContextual"/>
              </w:rPr>
              <w:tab/>
            </w:r>
            <w:r w:rsidRPr="00893BF4">
              <w:rPr>
                <w:rStyle w:val="Hyperlink"/>
                <w:noProof/>
              </w:rPr>
              <w:t>Site Vicinity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16F8C" w14:textId="0410E380" w:rsidR="00294AC6" w:rsidRDefault="00294AC6">
          <w:pPr>
            <w:pStyle w:val="TOC1"/>
            <w:rPr>
              <w:rFonts w:asciiTheme="minorHAnsi" w:hAnsiTheme="minorHAnsi" w:hint="eastAsia"/>
              <w:color w:val="auto"/>
              <w:kern w:val="2"/>
              <w:lang w:eastAsia="zh-CN"/>
              <w14:ligatures w14:val="standardContextual"/>
            </w:rPr>
          </w:pPr>
          <w:hyperlink w:anchor="_Toc240981419" w:history="1">
            <w:r w:rsidRPr="00893BF4">
              <w:rPr>
                <w:rStyle w:val="Hyperlink"/>
              </w:rPr>
              <w:t>3</w:t>
            </w:r>
            <w:r>
              <w:rPr>
                <w:rFonts w:asciiTheme="minorHAnsi" w:hAnsiTheme="minorHAnsi"/>
                <w:color w:val="auto"/>
                <w:kern w:val="2"/>
                <w:lang w:eastAsia="zh-CN"/>
                <w14:ligatures w14:val="standardContextual"/>
              </w:rPr>
              <w:tab/>
            </w:r>
            <w:r w:rsidRPr="00893BF4">
              <w:rPr>
                <w:rStyle w:val="Hyperlink"/>
              </w:rPr>
              <w:t>Proposed Space for Nokia OLT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_Toc240981419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990FDF8" w14:textId="34EF988C" w:rsidR="00294AC6" w:rsidRDefault="00294AC6">
          <w:pPr>
            <w:pStyle w:val="TOC1"/>
            <w:rPr>
              <w:rFonts w:asciiTheme="minorHAnsi" w:hAnsiTheme="minorHAnsi" w:hint="eastAsia"/>
              <w:color w:val="auto"/>
              <w:kern w:val="2"/>
              <w:lang w:eastAsia="zh-CN"/>
              <w14:ligatures w14:val="standardContextual"/>
            </w:rPr>
          </w:pPr>
          <w:hyperlink w:anchor="_Toc240981420" w:history="1">
            <w:r w:rsidRPr="00893BF4">
              <w:rPr>
                <w:rStyle w:val="Hyperlink"/>
              </w:rPr>
              <w:t>4</w:t>
            </w:r>
            <w:r>
              <w:rPr>
                <w:rFonts w:asciiTheme="minorHAnsi" w:hAnsiTheme="minorHAnsi"/>
                <w:color w:val="auto"/>
                <w:kern w:val="2"/>
                <w:lang w:eastAsia="zh-CN"/>
                <w14:ligatures w14:val="standardContextual"/>
              </w:rPr>
              <w:tab/>
            </w:r>
            <w:r w:rsidRPr="00893BF4">
              <w:rPr>
                <w:rStyle w:val="Hyperlink"/>
              </w:rPr>
              <w:t>Proposed tapping for Nokia OLT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_Toc240981420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A6BC33C" w14:textId="571202C4" w:rsidR="00294AC6" w:rsidRDefault="00294AC6">
          <w:pPr>
            <w:pStyle w:val="TOC1"/>
            <w:rPr>
              <w:rFonts w:asciiTheme="minorHAnsi" w:hAnsiTheme="minorHAnsi" w:hint="eastAsia"/>
              <w:color w:val="auto"/>
              <w:kern w:val="2"/>
              <w:lang w:eastAsia="zh-CN"/>
              <w14:ligatures w14:val="standardContextual"/>
            </w:rPr>
          </w:pPr>
          <w:hyperlink w:anchor="_Toc240981421" w:history="1">
            <w:r w:rsidRPr="00893BF4">
              <w:rPr>
                <w:rStyle w:val="Hyperlink"/>
              </w:rPr>
              <w:t>5</w:t>
            </w:r>
            <w:r>
              <w:rPr>
                <w:rFonts w:asciiTheme="minorHAnsi" w:hAnsiTheme="minorHAnsi"/>
                <w:color w:val="auto"/>
                <w:kern w:val="2"/>
                <w:lang w:eastAsia="zh-CN"/>
                <w14:ligatures w14:val="standardContextual"/>
              </w:rPr>
              <w:tab/>
            </w:r>
            <w:r w:rsidRPr="00893BF4">
              <w:rPr>
                <w:rStyle w:val="Hyperlink"/>
              </w:rPr>
              <w:t>Transport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_Toc240981421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32DB677" w14:textId="68894FDA" w:rsidR="00294AC6" w:rsidRDefault="00294AC6">
          <w:pPr>
            <w:pStyle w:val="TOC1"/>
            <w:rPr>
              <w:rFonts w:asciiTheme="minorHAnsi" w:hAnsiTheme="minorHAnsi" w:hint="eastAsia"/>
              <w:color w:val="auto"/>
              <w:kern w:val="2"/>
              <w:lang w:eastAsia="zh-CN"/>
              <w14:ligatures w14:val="standardContextual"/>
            </w:rPr>
          </w:pPr>
          <w:hyperlink w:anchor="_Toc240981422" w:history="1">
            <w:r w:rsidRPr="00893BF4">
              <w:rPr>
                <w:rStyle w:val="Hyperlink"/>
              </w:rPr>
              <w:t>6</w:t>
            </w:r>
            <w:r>
              <w:rPr>
                <w:rFonts w:asciiTheme="minorHAnsi" w:hAnsiTheme="minorHAnsi"/>
                <w:color w:val="auto"/>
                <w:kern w:val="2"/>
                <w:lang w:eastAsia="zh-CN"/>
                <w14:ligatures w14:val="standardContextual"/>
              </w:rPr>
              <w:tab/>
            </w:r>
            <w:r w:rsidRPr="00893BF4">
              <w:rPr>
                <w:rStyle w:val="Hyperlink"/>
              </w:rPr>
              <w:t>Equipment lay 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_Toc240981422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BBDD756" w14:textId="210CFC38" w:rsidR="00294AC6" w:rsidRDefault="00294AC6">
          <w:pPr>
            <w:pStyle w:val="TOC1"/>
            <w:rPr>
              <w:rFonts w:asciiTheme="minorHAnsi" w:hAnsiTheme="minorHAnsi" w:hint="eastAsia"/>
              <w:color w:val="auto"/>
              <w:kern w:val="2"/>
              <w:lang w:eastAsia="zh-CN"/>
              <w14:ligatures w14:val="standardContextual"/>
            </w:rPr>
          </w:pPr>
          <w:hyperlink w:anchor="_Toc240981423" w:history="1">
            <w:r w:rsidRPr="00893BF4">
              <w:rPr>
                <w:rStyle w:val="Hyperlink"/>
              </w:rPr>
              <w:t>7</w:t>
            </w:r>
            <w:r>
              <w:rPr>
                <w:rFonts w:asciiTheme="minorHAnsi" w:hAnsiTheme="minorHAnsi"/>
                <w:color w:val="auto"/>
                <w:kern w:val="2"/>
                <w:lang w:eastAsia="zh-CN"/>
                <w14:ligatures w14:val="standardContextual"/>
              </w:rPr>
              <w:tab/>
            </w:r>
            <w:r w:rsidRPr="00893BF4">
              <w:rPr>
                <w:rStyle w:val="Hyperlink"/>
              </w:rPr>
              <w:t>Materials / Inventory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_Toc240981423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CFACB7E" w14:textId="22D36610" w:rsidR="00294AC6" w:rsidRDefault="00294AC6">
          <w:pPr>
            <w:pStyle w:val="TOC1"/>
            <w:rPr>
              <w:rFonts w:asciiTheme="minorHAnsi" w:hAnsiTheme="minorHAnsi" w:hint="eastAsia"/>
              <w:color w:val="auto"/>
              <w:kern w:val="2"/>
              <w:lang w:eastAsia="zh-CN"/>
              <w14:ligatures w14:val="standardContextual"/>
            </w:rPr>
          </w:pPr>
          <w:hyperlink w:anchor="_Toc240981424" w:history="1">
            <w:r w:rsidRPr="00893BF4">
              <w:rPr>
                <w:rStyle w:val="Hyperlink"/>
              </w:rPr>
              <w:t>8</w:t>
            </w:r>
            <w:r>
              <w:rPr>
                <w:rFonts w:asciiTheme="minorHAnsi" w:hAnsiTheme="minorHAnsi"/>
                <w:color w:val="auto"/>
                <w:kern w:val="2"/>
                <w:lang w:eastAsia="zh-CN"/>
                <w14:ligatures w14:val="standardContextual"/>
              </w:rPr>
              <w:tab/>
            </w:r>
            <w:r w:rsidRPr="00893BF4">
              <w:rPr>
                <w:rStyle w:val="Hyperlink"/>
              </w:rPr>
              <w:t>Technical Specifications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_Toc240981424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C5D8507" w14:textId="3547A8E1" w:rsidR="00294AC6" w:rsidRDefault="00294AC6">
          <w:pPr>
            <w:pStyle w:val="TOC1"/>
            <w:rPr>
              <w:rFonts w:asciiTheme="minorHAnsi" w:hAnsiTheme="minorHAnsi" w:hint="eastAsia"/>
              <w:color w:val="auto"/>
              <w:kern w:val="2"/>
              <w:lang w:eastAsia="zh-CN"/>
              <w14:ligatures w14:val="standardContextual"/>
            </w:rPr>
          </w:pPr>
          <w:hyperlink w:anchor="_Toc240981425" w:history="1">
            <w:r w:rsidRPr="00893BF4">
              <w:rPr>
                <w:rStyle w:val="Hyperlink"/>
              </w:rPr>
              <w:t>9</w:t>
            </w:r>
            <w:r>
              <w:rPr>
                <w:rFonts w:asciiTheme="minorHAnsi" w:hAnsiTheme="minorHAnsi"/>
                <w:color w:val="auto"/>
                <w:kern w:val="2"/>
                <w:lang w:eastAsia="zh-CN"/>
                <w14:ligatures w14:val="standardContextual"/>
              </w:rPr>
              <w:tab/>
            </w:r>
            <w:r w:rsidRPr="00893BF4">
              <w:rPr>
                <w:rStyle w:val="Hyperlink"/>
              </w:rPr>
              <w:t>Change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_Toc240981425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74110ED" w14:textId="3AC538BB" w:rsidR="001B19DB" w:rsidRPr="00CF2C3B" w:rsidRDefault="0010224A" w:rsidP="003F644D">
          <w:pPr>
            <w:pStyle w:val="TOC1"/>
            <w:rPr>
              <w:rFonts w:hint="eastAsia"/>
            </w:rPr>
          </w:pPr>
          <w:r w:rsidRPr="00CF2C3B">
            <w:fldChar w:fldCharType="end"/>
          </w:r>
        </w:p>
      </w:sdtContent>
    </w:sdt>
    <w:p w14:paraId="36330510" w14:textId="4AA26D7C" w:rsidR="001B19DB" w:rsidRPr="00CF2C3B" w:rsidRDefault="00A63930" w:rsidP="00CB4458">
      <w:pPr>
        <w:pStyle w:val="Heading1"/>
        <w:rPr>
          <w:rFonts w:hint="eastAsia"/>
        </w:rPr>
      </w:pPr>
      <w:bookmarkStart w:id="0" w:name="_Toc240981416"/>
      <w:r>
        <w:lastRenderedPageBreak/>
        <w:t>Revision/Approvals / Remarks</w:t>
      </w:r>
      <w:bookmarkEnd w:id="0"/>
    </w:p>
    <w:tbl>
      <w:tblPr>
        <w:tblStyle w:val="TableGrid"/>
        <w:tblW w:w="10444" w:type="dxa"/>
        <w:tblInd w:w="-365" w:type="dxa"/>
        <w:tblLook w:val="04A0" w:firstRow="1" w:lastRow="0" w:firstColumn="1" w:lastColumn="0" w:noHBand="0" w:noVBand="1"/>
      </w:tblPr>
      <w:tblGrid>
        <w:gridCol w:w="2126"/>
        <w:gridCol w:w="2275"/>
        <w:gridCol w:w="1052"/>
        <w:gridCol w:w="2589"/>
        <w:gridCol w:w="2402"/>
      </w:tblGrid>
      <w:tr w:rsidR="00D90AE5" w:rsidRPr="002F3B35" w14:paraId="2A235E24" w14:textId="77777777" w:rsidTr="002F3B35">
        <w:trPr>
          <w:trHeight w:val="474"/>
        </w:trPr>
        <w:tc>
          <w:tcPr>
            <w:tcW w:w="2126" w:type="dxa"/>
          </w:tcPr>
          <w:p w14:paraId="7974278D" w14:textId="42167DB7" w:rsidR="00D90AE5" w:rsidRPr="002F3B35" w:rsidRDefault="00D90AE5" w:rsidP="00CB4458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SITE NAME</w:t>
            </w:r>
          </w:p>
        </w:tc>
        <w:tc>
          <w:tcPr>
            <w:tcW w:w="2275" w:type="dxa"/>
          </w:tcPr>
          <w:p w14:paraId="781E34E5" w14:textId="64EAC6A5" w:rsidR="00D90AE5" w:rsidRPr="002F3B35" w:rsidRDefault="00810E57" w:rsidP="00CB4458">
            <w:pPr>
              <w:rPr>
                <w:sz w:val="18"/>
                <w:szCs w:val="18"/>
              </w:rPr>
            </w:pPr>
            <w:r w:rsidRPr="00810E57">
              <w:rPr>
                <w:sz w:val="18"/>
                <w:szCs w:val="18"/>
              </w:rPr>
              <w:t>{{ site_name }}</w:t>
            </w:r>
          </w:p>
        </w:tc>
        <w:tc>
          <w:tcPr>
            <w:tcW w:w="1052" w:type="dxa"/>
          </w:tcPr>
          <w:p w14:paraId="39E0377E" w14:textId="1EF0922F" w:rsidR="00D90AE5" w:rsidRPr="002F3B35" w:rsidRDefault="00D90AE5" w:rsidP="00CB4458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PLAID</w:t>
            </w:r>
          </w:p>
        </w:tc>
        <w:tc>
          <w:tcPr>
            <w:tcW w:w="2588" w:type="dxa"/>
          </w:tcPr>
          <w:p w14:paraId="69BDB1D1" w14:textId="513FAAD2" w:rsidR="00D90AE5" w:rsidRPr="002F3B35" w:rsidRDefault="00810E57" w:rsidP="00CB4458">
            <w:pPr>
              <w:rPr>
                <w:sz w:val="18"/>
                <w:szCs w:val="18"/>
              </w:rPr>
            </w:pPr>
            <w:r w:rsidRPr="00810E57">
              <w:rPr>
                <w:sz w:val="18"/>
                <w:szCs w:val="18"/>
              </w:rPr>
              <w:t>{{ site_id }}</w:t>
            </w:r>
          </w:p>
        </w:tc>
        <w:tc>
          <w:tcPr>
            <w:tcW w:w="2401" w:type="dxa"/>
          </w:tcPr>
          <w:p w14:paraId="2D5B7EFC" w14:textId="77777777" w:rsidR="00D90AE5" w:rsidRPr="002F3B35" w:rsidRDefault="00D90AE5" w:rsidP="00CB4458">
            <w:pPr>
              <w:rPr>
                <w:sz w:val="18"/>
                <w:szCs w:val="18"/>
              </w:rPr>
            </w:pPr>
          </w:p>
        </w:tc>
      </w:tr>
      <w:tr w:rsidR="00D90AE5" w:rsidRPr="002F3B35" w14:paraId="455A55C1" w14:textId="77777777" w:rsidTr="002F3B35">
        <w:trPr>
          <w:trHeight w:val="461"/>
        </w:trPr>
        <w:tc>
          <w:tcPr>
            <w:tcW w:w="2126" w:type="dxa"/>
          </w:tcPr>
          <w:p w14:paraId="29DF67B1" w14:textId="145728B2" w:rsidR="00D90AE5" w:rsidRPr="002F3B35" w:rsidRDefault="00D90AE5" w:rsidP="00CB4458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REGION</w:t>
            </w:r>
          </w:p>
        </w:tc>
        <w:tc>
          <w:tcPr>
            <w:tcW w:w="2275" w:type="dxa"/>
          </w:tcPr>
          <w:p w14:paraId="7A99B841" w14:textId="339E7E98" w:rsidR="00D90AE5" w:rsidRPr="002F3B35" w:rsidRDefault="00810E57" w:rsidP="00CB4458">
            <w:pPr>
              <w:rPr>
                <w:sz w:val="18"/>
                <w:szCs w:val="18"/>
              </w:rPr>
            </w:pPr>
            <w:r w:rsidRPr="00810E57">
              <w:rPr>
                <w:sz w:val="18"/>
                <w:szCs w:val="18"/>
              </w:rPr>
              <w:t>{{ region }}</w:t>
            </w:r>
          </w:p>
        </w:tc>
        <w:tc>
          <w:tcPr>
            <w:tcW w:w="1052" w:type="dxa"/>
          </w:tcPr>
          <w:p w14:paraId="763E9656" w14:textId="77777777" w:rsidR="00D90AE5" w:rsidRPr="002F3B35" w:rsidRDefault="00D90AE5" w:rsidP="00CB4458">
            <w:pPr>
              <w:rPr>
                <w:sz w:val="18"/>
                <w:szCs w:val="18"/>
              </w:rPr>
            </w:pPr>
          </w:p>
        </w:tc>
        <w:tc>
          <w:tcPr>
            <w:tcW w:w="2588" w:type="dxa"/>
          </w:tcPr>
          <w:p w14:paraId="5A1A63D7" w14:textId="77777777" w:rsidR="00D90AE5" w:rsidRPr="002F3B35" w:rsidRDefault="00D90AE5" w:rsidP="00CB4458">
            <w:pPr>
              <w:rPr>
                <w:sz w:val="18"/>
                <w:szCs w:val="18"/>
              </w:rPr>
            </w:pPr>
          </w:p>
        </w:tc>
        <w:tc>
          <w:tcPr>
            <w:tcW w:w="2401" w:type="dxa"/>
          </w:tcPr>
          <w:p w14:paraId="41752006" w14:textId="77777777" w:rsidR="00D90AE5" w:rsidRPr="002F3B35" w:rsidRDefault="00D90AE5" w:rsidP="00CB4458">
            <w:pPr>
              <w:rPr>
                <w:sz w:val="18"/>
                <w:szCs w:val="18"/>
              </w:rPr>
            </w:pPr>
          </w:p>
        </w:tc>
      </w:tr>
      <w:tr w:rsidR="00A63930" w:rsidRPr="002F3B35" w14:paraId="6028A392" w14:textId="77777777" w:rsidTr="002F3B35">
        <w:trPr>
          <w:trHeight w:val="474"/>
        </w:trPr>
        <w:tc>
          <w:tcPr>
            <w:tcW w:w="2126" w:type="dxa"/>
          </w:tcPr>
          <w:p w14:paraId="3598A335" w14:textId="1E9CA9C2" w:rsidR="00A63930" w:rsidRPr="002F3B35" w:rsidRDefault="00A63930" w:rsidP="00CB4458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SITE ADDRESS</w:t>
            </w:r>
          </w:p>
        </w:tc>
        <w:tc>
          <w:tcPr>
            <w:tcW w:w="5916" w:type="dxa"/>
            <w:gridSpan w:val="3"/>
          </w:tcPr>
          <w:p w14:paraId="0ACB743B" w14:textId="0989778D" w:rsidR="00A63930" w:rsidRPr="002F3B35" w:rsidRDefault="00810E57" w:rsidP="00CB4458">
            <w:pPr>
              <w:rPr>
                <w:sz w:val="18"/>
                <w:szCs w:val="18"/>
              </w:rPr>
            </w:pPr>
            <w:r w:rsidRPr="00810E57">
              <w:rPr>
                <w:sz w:val="18"/>
                <w:szCs w:val="18"/>
              </w:rPr>
              <w:t>{{ site_address }}</w:t>
            </w:r>
          </w:p>
        </w:tc>
        <w:tc>
          <w:tcPr>
            <w:tcW w:w="2401" w:type="dxa"/>
          </w:tcPr>
          <w:p w14:paraId="3A36B774" w14:textId="77777777" w:rsidR="00A63930" w:rsidRPr="002F3B35" w:rsidRDefault="00A63930" w:rsidP="00CB4458">
            <w:pPr>
              <w:rPr>
                <w:sz w:val="18"/>
                <w:szCs w:val="18"/>
              </w:rPr>
            </w:pPr>
          </w:p>
        </w:tc>
      </w:tr>
      <w:tr w:rsidR="00A63930" w:rsidRPr="002F3B35" w14:paraId="32E16EC1" w14:textId="77777777" w:rsidTr="002F3B35">
        <w:trPr>
          <w:trHeight w:val="461"/>
        </w:trPr>
        <w:tc>
          <w:tcPr>
            <w:tcW w:w="10444" w:type="dxa"/>
            <w:gridSpan w:val="5"/>
          </w:tcPr>
          <w:p w14:paraId="2391FE9C" w14:textId="246890D6" w:rsidR="00A63930" w:rsidRPr="002F3B35" w:rsidRDefault="002F3B35" w:rsidP="002F3B3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APPROVALS</w:t>
            </w:r>
          </w:p>
        </w:tc>
      </w:tr>
      <w:tr w:rsidR="00A63930" w:rsidRPr="002F3B35" w14:paraId="121C3770" w14:textId="77777777" w:rsidTr="002F3B35">
        <w:trPr>
          <w:trHeight w:val="219"/>
        </w:trPr>
        <w:tc>
          <w:tcPr>
            <w:tcW w:w="2126" w:type="dxa"/>
          </w:tcPr>
          <w:p w14:paraId="0D62B1EA" w14:textId="70CDEDFA" w:rsidR="00A63930" w:rsidRPr="002F3B35" w:rsidRDefault="00A63930" w:rsidP="00CB4458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BAPE</w:t>
            </w:r>
          </w:p>
        </w:tc>
        <w:tc>
          <w:tcPr>
            <w:tcW w:w="3327" w:type="dxa"/>
            <w:gridSpan w:val="2"/>
          </w:tcPr>
          <w:p w14:paraId="034DD61B" w14:textId="3663C67D" w:rsidR="00A63930" w:rsidRPr="002F3B35" w:rsidRDefault="00000000" w:rsidP="00CB4458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65657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3930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63930" w:rsidRPr="002F3B35">
              <w:rPr>
                <w:sz w:val="18"/>
                <w:szCs w:val="18"/>
              </w:rPr>
              <w:t xml:space="preserve"> SOLUTION APPROVED</w:t>
            </w:r>
          </w:p>
        </w:tc>
        <w:tc>
          <w:tcPr>
            <w:tcW w:w="2588" w:type="dxa"/>
          </w:tcPr>
          <w:p w14:paraId="5C1B8C32" w14:textId="6745C5FA" w:rsidR="00A63930" w:rsidRPr="002F3B35" w:rsidRDefault="00000000" w:rsidP="00CB4458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487975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FULLY APPROVED</w:t>
            </w:r>
          </w:p>
        </w:tc>
        <w:tc>
          <w:tcPr>
            <w:tcW w:w="2401" w:type="dxa"/>
          </w:tcPr>
          <w:p w14:paraId="27DE3176" w14:textId="397AC639" w:rsidR="00A63930" w:rsidRPr="002F3B35" w:rsidRDefault="00000000" w:rsidP="00CB4458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2083522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DISAPPROVED</w:t>
            </w:r>
          </w:p>
        </w:tc>
      </w:tr>
      <w:tr w:rsidR="002F3B35" w:rsidRPr="002F3B35" w14:paraId="7C843884" w14:textId="77777777" w:rsidTr="002F3B35">
        <w:trPr>
          <w:trHeight w:val="1358"/>
        </w:trPr>
        <w:tc>
          <w:tcPr>
            <w:tcW w:w="2126" w:type="dxa"/>
          </w:tcPr>
          <w:p w14:paraId="5F8786AC" w14:textId="1B4B37CA" w:rsidR="002F3B35" w:rsidRPr="002F3B35" w:rsidRDefault="002F3B35" w:rsidP="00CB4458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REMARKS</w:t>
            </w:r>
          </w:p>
        </w:tc>
        <w:tc>
          <w:tcPr>
            <w:tcW w:w="8317" w:type="dxa"/>
            <w:gridSpan w:val="4"/>
          </w:tcPr>
          <w:p w14:paraId="652CA35E" w14:textId="77777777" w:rsidR="002F3B35" w:rsidRPr="002F3B35" w:rsidRDefault="002F3B35" w:rsidP="00CB4458">
            <w:pPr>
              <w:rPr>
                <w:sz w:val="18"/>
                <w:szCs w:val="18"/>
              </w:rPr>
            </w:pPr>
          </w:p>
        </w:tc>
      </w:tr>
      <w:tr w:rsidR="002F3B35" w:rsidRPr="002F3B35" w14:paraId="321F578F" w14:textId="60A1381C" w:rsidTr="002F3B35">
        <w:trPr>
          <w:trHeight w:val="405"/>
        </w:trPr>
        <w:tc>
          <w:tcPr>
            <w:tcW w:w="2126" w:type="dxa"/>
          </w:tcPr>
          <w:p w14:paraId="2F4F15BA" w14:textId="65A4C575" w:rsidR="002F3B35" w:rsidRPr="002F3B35" w:rsidRDefault="002F3B35" w:rsidP="002F3B35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RRE</w:t>
            </w:r>
          </w:p>
        </w:tc>
        <w:tc>
          <w:tcPr>
            <w:tcW w:w="3327" w:type="dxa"/>
            <w:gridSpan w:val="2"/>
          </w:tcPr>
          <w:p w14:paraId="08013A1E" w14:textId="0345EAA7" w:rsidR="002F3B35" w:rsidRPr="002F3B35" w:rsidRDefault="00000000" w:rsidP="002F3B3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285420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SOLUTION APPROVED</w:t>
            </w:r>
          </w:p>
        </w:tc>
        <w:tc>
          <w:tcPr>
            <w:tcW w:w="2588" w:type="dxa"/>
          </w:tcPr>
          <w:p w14:paraId="481407C0" w14:textId="57B9013A" w:rsidR="002F3B35" w:rsidRPr="002F3B35" w:rsidRDefault="00000000" w:rsidP="002F3B3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6676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FULLY APPROVED</w:t>
            </w:r>
          </w:p>
        </w:tc>
        <w:tc>
          <w:tcPr>
            <w:tcW w:w="2401" w:type="dxa"/>
          </w:tcPr>
          <w:p w14:paraId="23F26630" w14:textId="6F70E941" w:rsidR="002F3B35" w:rsidRPr="002F3B35" w:rsidRDefault="00000000" w:rsidP="002F3B3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48477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DISAPPROVED</w:t>
            </w:r>
          </w:p>
        </w:tc>
      </w:tr>
      <w:tr w:rsidR="002F3B35" w:rsidRPr="002F3B35" w14:paraId="2D31811D" w14:textId="36304B55" w:rsidTr="002F3B35">
        <w:trPr>
          <w:trHeight w:val="1457"/>
        </w:trPr>
        <w:tc>
          <w:tcPr>
            <w:tcW w:w="2126" w:type="dxa"/>
          </w:tcPr>
          <w:p w14:paraId="4C82FF66" w14:textId="3B3E2A1A" w:rsidR="002F3B35" w:rsidRPr="002F3B35" w:rsidRDefault="002F3B35" w:rsidP="00A63930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REMARKS</w:t>
            </w:r>
          </w:p>
        </w:tc>
        <w:tc>
          <w:tcPr>
            <w:tcW w:w="8317" w:type="dxa"/>
            <w:gridSpan w:val="4"/>
          </w:tcPr>
          <w:p w14:paraId="75C6BC3D" w14:textId="77777777" w:rsidR="002F3B35" w:rsidRPr="002F3B35" w:rsidRDefault="002F3B35" w:rsidP="00A63930">
            <w:pPr>
              <w:rPr>
                <w:sz w:val="18"/>
                <w:szCs w:val="18"/>
              </w:rPr>
            </w:pPr>
          </w:p>
        </w:tc>
      </w:tr>
      <w:tr w:rsidR="002F3B35" w:rsidRPr="002F3B35" w14:paraId="3F0DA9EA" w14:textId="77777777" w:rsidTr="002F3B35">
        <w:trPr>
          <w:trHeight w:val="279"/>
        </w:trPr>
        <w:tc>
          <w:tcPr>
            <w:tcW w:w="2126" w:type="dxa"/>
          </w:tcPr>
          <w:p w14:paraId="103CB0D4" w14:textId="28BCA3AA" w:rsidR="002F3B35" w:rsidRPr="002F3B35" w:rsidRDefault="002F3B35" w:rsidP="002F3B35">
            <w:pPr>
              <w:rPr>
                <w:sz w:val="18"/>
                <w:szCs w:val="18"/>
              </w:rPr>
            </w:pPr>
            <w:r w:rsidRPr="002F3B35">
              <w:rPr>
                <w:sz w:val="16"/>
                <w:szCs w:val="16"/>
              </w:rPr>
              <w:t>RFE ( POWER AND SPACE)</w:t>
            </w:r>
          </w:p>
        </w:tc>
        <w:tc>
          <w:tcPr>
            <w:tcW w:w="3327" w:type="dxa"/>
            <w:gridSpan w:val="2"/>
          </w:tcPr>
          <w:p w14:paraId="035869EB" w14:textId="55BA249D" w:rsidR="002F3B35" w:rsidRPr="002F3B35" w:rsidRDefault="00000000" w:rsidP="002F3B35">
            <w:pPr>
              <w:rPr>
                <w:sz w:val="16"/>
                <w:szCs w:val="16"/>
              </w:rPr>
            </w:pPr>
            <w:sdt>
              <w:sdtPr>
                <w:rPr>
                  <w:sz w:val="18"/>
                  <w:szCs w:val="18"/>
                </w:rPr>
                <w:id w:val="-1095012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SOLUTION APPROVED</w:t>
            </w:r>
          </w:p>
        </w:tc>
        <w:tc>
          <w:tcPr>
            <w:tcW w:w="2588" w:type="dxa"/>
          </w:tcPr>
          <w:p w14:paraId="71E418FC" w14:textId="753FE877" w:rsidR="002F3B35" w:rsidRPr="002F3B35" w:rsidRDefault="00000000" w:rsidP="002F3B3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6660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FULLY APPROVED</w:t>
            </w:r>
          </w:p>
        </w:tc>
        <w:tc>
          <w:tcPr>
            <w:tcW w:w="2401" w:type="dxa"/>
          </w:tcPr>
          <w:p w14:paraId="569F79BA" w14:textId="2FC623F4" w:rsidR="002F3B35" w:rsidRPr="002F3B35" w:rsidRDefault="00000000" w:rsidP="002F3B3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09361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DISAPPROVED</w:t>
            </w:r>
          </w:p>
        </w:tc>
      </w:tr>
      <w:tr w:rsidR="002F3B35" w:rsidRPr="002F3B35" w14:paraId="2BE2F36C" w14:textId="77777777" w:rsidTr="002F3B35">
        <w:trPr>
          <w:trHeight w:val="1277"/>
        </w:trPr>
        <w:tc>
          <w:tcPr>
            <w:tcW w:w="2126" w:type="dxa"/>
          </w:tcPr>
          <w:p w14:paraId="13CBBCE8" w14:textId="4E7EB92B" w:rsidR="002F3B35" w:rsidRPr="002F3B35" w:rsidRDefault="002F3B35" w:rsidP="00A63930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REMARKS</w:t>
            </w:r>
          </w:p>
        </w:tc>
        <w:tc>
          <w:tcPr>
            <w:tcW w:w="8317" w:type="dxa"/>
            <w:gridSpan w:val="4"/>
          </w:tcPr>
          <w:p w14:paraId="148776BD" w14:textId="099B8A08" w:rsidR="002F3B35" w:rsidRPr="002F3B35" w:rsidRDefault="002F3B35" w:rsidP="00A63930">
            <w:pPr>
              <w:rPr>
                <w:sz w:val="18"/>
                <w:szCs w:val="18"/>
              </w:rPr>
            </w:pPr>
          </w:p>
        </w:tc>
      </w:tr>
      <w:tr w:rsidR="002F3B35" w:rsidRPr="002F3B35" w14:paraId="7C2C4EEB" w14:textId="77777777" w:rsidTr="002F3B35">
        <w:trPr>
          <w:trHeight w:val="145"/>
        </w:trPr>
        <w:tc>
          <w:tcPr>
            <w:tcW w:w="2126" w:type="dxa"/>
          </w:tcPr>
          <w:p w14:paraId="180136F3" w14:textId="0B9D9636" w:rsidR="002F3B35" w:rsidRPr="002F3B35" w:rsidRDefault="002F3B35" w:rsidP="002F3B35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RFE - STRUCTURAL</w:t>
            </w:r>
          </w:p>
        </w:tc>
        <w:tc>
          <w:tcPr>
            <w:tcW w:w="3327" w:type="dxa"/>
            <w:gridSpan w:val="2"/>
          </w:tcPr>
          <w:p w14:paraId="01A5C38D" w14:textId="0379F7FD" w:rsidR="002F3B35" w:rsidRPr="002F3B35" w:rsidRDefault="00000000" w:rsidP="002F3B3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950433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SOLUTION APPROVED</w:t>
            </w:r>
          </w:p>
        </w:tc>
        <w:tc>
          <w:tcPr>
            <w:tcW w:w="2588" w:type="dxa"/>
          </w:tcPr>
          <w:p w14:paraId="4F4B9F56" w14:textId="7A6B6826" w:rsidR="002F3B35" w:rsidRPr="002F3B35" w:rsidRDefault="00000000" w:rsidP="002F3B3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419752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FULLY APPROVED</w:t>
            </w:r>
          </w:p>
        </w:tc>
        <w:tc>
          <w:tcPr>
            <w:tcW w:w="2401" w:type="dxa"/>
          </w:tcPr>
          <w:p w14:paraId="232C790B" w14:textId="05877F08" w:rsidR="002F3B35" w:rsidRPr="002F3B35" w:rsidRDefault="00000000" w:rsidP="002F3B35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779872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B35" w:rsidRPr="002F3B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F3B35" w:rsidRPr="002F3B35">
              <w:rPr>
                <w:sz w:val="18"/>
                <w:szCs w:val="18"/>
              </w:rPr>
              <w:t xml:space="preserve"> DISAPPROVED</w:t>
            </w:r>
          </w:p>
        </w:tc>
      </w:tr>
      <w:tr w:rsidR="002F3B35" w:rsidRPr="002F3B35" w14:paraId="2072489D" w14:textId="77777777" w:rsidTr="002F3B35">
        <w:trPr>
          <w:trHeight w:val="1070"/>
        </w:trPr>
        <w:tc>
          <w:tcPr>
            <w:tcW w:w="2126" w:type="dxa"/>
          </w:tcPr>
          <w:p w14:paraId="1DA50877" w14:textId="18108BD2" w:rsidR="002F3B35" w:rsidRPr="002F3B35" w:rsidRDefault="002F3B35" w:rsidP="00A63930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REMARKS</w:t>
            </w:r>
          </w:p>
        </w:tc>
        <w:tc>
          <w:tcPr>
            <w:tcW w:w="8317" w:type="dxa"/>
            <w:gridSpan w:val="4"/>
          </w:tcPr>
          <w:p w14:paraId="695C994F" w14:textId="77777777" w:rsidR="002F3B35" w:rsidRPr="002F3B35" w:rsidRDefault="002F3B35" w:rsidP="00A63930">
            <w:pPr>
              <w:rPr>
                <w:sz w:val="18"/>
                <w:szCs w:val="18"/>
              </w:rPr>
            </w:pPr>
          </w:p>
        </w:tc>
      </w:tr>
      <w:tr w:rsidR="00A63930" w:rsidRPr="002F3B35" w14:paraId="2C51D6A4" w14:textId="77777777" w:rsidTr="002F3B35">
        <w:trPr>
          <w:trHeight w:val="145"/>
        </w:trPr>
        <w:tc>
          <w:tcPr>
            <w:tcW w:w="10444" w:type="dxa"/>
            <w:gridSpan w:val="5"/>
          </w:tcPr>
          <w:p w14:paraId="6591FADD" w14:textId="78CB3E58" w:rsidR="00A63930" w:rsidRPr="002F3B35" w:rsidRDefault="00A63930" w:rsidP="002F3B35">
            <w:pPr>
              <w:jc w:val="center"/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Name of Vendor/Reviewer</w:t>
            </w:r>
          </w:p>
        </w:tc>
      </w:tr>
      <w:tr w:rsidR="00A63930" w:rsidRPr="002F3B35" w14:paraId="2DD369B2" w14:textId="77777777" w:rsidTr="002F3B35">
        <w:trPr>
          <w:trHeight w:val="494"/>
        </w:trPr>
        <w:tc>
          <w:tcPr>
            <w:tcW w:w="2126" w:type="dxa"/>
          </w:tcPr>
          <w:p w14:paraId="31F93A02" w14:textId="11AAF592" w:rsidR="00A63930" w:rsidRPr="002F3B35" w:rsidRDefault="00A63930" w:rsidP="00A63930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CONTRACTOR</w:t>
            </w:r>
          </w:p>
        </w:tc>
        <w:tc>
          <w:tcPr>
            <w:tcW w:w="3327" w:type="dxa"/>
            <w:gridSpan w:val="2"/>
          </w:tcPr>
          <w:p w14:paraId="41331F2A" w14:textId="77777777" w:rsidR="00A63930" w:rsidRPr="002F3B35" w:rsidRDefault="00A63930" w:rsidP="00A63930">
            <w:pPr>
              <w:rPr>
                <w:sz w:val="18"/>
                <w:szCs w:val="18"/>
              </w:rPr>
            </w:pPr>
          </w:p>
        </w:tc>
        <w:tc>
          <w:tcPr>
            <w:tcW w:w="2588" w:type="dxa"/>
          </w:tcPr>
          <w:p w14:paraId="613F7030" w14:textId="0287D060" w:rsidR="00A63930" w:rsidRPr="002F3B35" w:rsidRDefault="002F3B35" w:rsidP="00A63930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Date</w:t>
            </w:r>
          </w:p>
        </w:tc>
        <w:tc>
          <w:tcPr>
            <w:tcW w:w="2401" w:type="dxa"/>
          </w:tcPr>
          <w:p w14:paraId="59BFCAC9" w14:textId="77777777" w:rsidR="00A63930" w:rsidRPr="002F3B35" w:rsidRDefault="00A63930" w:rsidP="00A63930">
            <w:pPr>
              <w:rPr>
                <w:sz w:val="18"/>
                <w:szCs w:val="18"/>
              </w:rPr>
            </w:pPr>
          </w:p>
        </w:tc>
      </w:tr>
      <w:tr w:rsidR="00A63930" w:rsidRPr="002F3B35" w14:paraId="655C8E1A" w14:textId="77777777" w:rsidTr="002F3B35">
        <w:trPr>
          <w:trHeight w:val="431"/>
        </w:trPr>
        <w:tc>
          <w:tcPr>
            <w:tcW w:w="2126" w:type="dxa"/>
          </w:tcPr>
          <w:p w14:paraId="192FFA9D" w14:textId="1CC31C80" w:rsidR="00A63930" w:rsidRPr="002F3B35" w:rsidRDefault="002F3B35" w:rsidP="00A63930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 xml:space="preserve">NAME &amp; MOBILE </w:t>
            </w:r>
          </w:p>
        </w:tc>
        <w:tc>
          <w:tcPr>
            <w:tcW w:w="3327" w:type="dxa"/>
            <w:gridSpan w:val="2"/>
          </w:tcPr>
          <w:p w14:paraId="60AE0B03" w14:textId="77777777" w:rsidR="00A63930" w:rsidRPr="002F3B35" w:rsidRDefault="00A63930" w:rsidP="00A63930">
            <w:pPr>
              <w:rPr>
                <w:sz w:val="18"/>
                <w:szCs w:val="18"/>
              </w:rPr>
            </w:pPr>
          </w:p>
        </w:tc>
        <w:tc>
          <w:tcPr>
            <w:tcW w:w="2588" w:type="dxa"/>
          </w:tcPr>
          <w:p w14:paraId="0FE951DA" w14:textId="78C87179" w:rsidR="00A63930" w:rsidRPr="002F3B35" w:rsidRDefault="002F3B35" w:rsidP="00A63930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Signature</w:t>
            </w:r>
          </w:p>
        </w:tc>
        <w:tc>
          <w:tcPr>
            <w:tcW w:w="2401" w:type="dxa"/>
          </w:tcPr>
          <w:p w14:paraId="04F5D0EC" w14:textId="77777777" w:rsidR="00A63930" w:rsidRPr="002F3B35" w:rsidRDefault="00A63930" w:rsidP="00A63930">
            <w:pPr>
              <w:rPr>
                <w:sz w:val="18"/>
                <w:szCs w:val="18"/>
              </w:rPr>
            </w:pPr>
          </w:p>
        </w:tc>
      </w:tr>
      <w:tr w:rsidR="002F3B35" w:rsidRPr="002F3B35" w14:paraId="01B64AF4" w14:textId="77777777" w:rsidTr="002F3B35">
        <w:trPr>
          <w:trHeight w:val="539"/>
        </w:trPr>
        <w:tc>
          <w:tcPr>
            <w:tcW w:w="2126" w:type="dxa"/>
          </w:tcPr>
          <w:p w14:paraId="18A9A8D8" w14:textId="24D21F8B" w:rsidR="002F3B35" w:rsidRPr="002F3B35" w:rsidRDefault="002F3B35" w:rsidP="002F3B35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NOKIA REVIEWER</w:t>
            </w:r>
          </w:p>
        </w:tc>
        <w:tc>
          <w:tcPr>
            <w:tcW w:w="3327" w:type="dxa"/>
            <w:gridSpan w:val="2"/>
          </w:tcPr>
          <w:p w14:paraId="3FBF2ACE" w14:textId="77777777" w:rsidR="002F3B35" w:rsidRPr="002F3B35" w:rsidRDefault="002F3B35" w:rsidP="002F3B35">
            <w:pPr>
              <w:rPr>
                <w:sz w:val="18"/>
                <w:szCs w:val="18"/>
              </w:rPr>
            </w:pPr>
          </w:p>
        </w:tc>
        <w:tc>
          <w:tcPr>
            <w:tcW w:w="2588" w:type="dxa"/>
          </w:tcPr>
          <w:p w14:paraId="23D9ED7D" w14:textId="6BD0F388" w:rsidR="002F3B35" w:rsidRPr="002F3B35" w:rsidRDefault="002F3B35" w:rsidP="002F3B35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Date</w:t>
            </w:r>
          </w:p>
        </w:tc>
        <w:tc>
          <w:tcPr>
            <w:tcW w:w="2401" w:type="dxa"/>
          </w:tcPr>
          <w:p w14:paraId="7A78A747" w14:textId="77777777" w:rsidR="002F3B35" w:rsidRPr="002F3B35" w:rsidRDefault="002F3B35" w:rsidP="002F3B35">
            <w:pPr>
              <w:rPr>
                <w:sz w:val="18"/>
                <w:szCs w:val="18"/>
              </w:rPr>
            </w:pPr>
          </w:p>
        </w:tc>
      </w:tr>
      <w:tr w:rsidR="002F3B35" w:rsidRPr="002F3B35" w14:paraId="25546A22" w14:textId="77777777" w:rsidTr="002F3B35">
        <w:trPr>
          <w:trHeight w:val="620"/>
        </w:trPr>
        <w:tc>
          <w:tcPr>
            <w:tcW w:w="2126" w:type="dxa"/>
          </w:tcPr>
          <w:p w14:paraId="09816403" w14:textId="44CCA798" w:rsidR="002F3B35" w:rsidRPr="002F3B35" w:rsidRDefault="002F3B35" w:rsidP="002F3B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 #</w:t>
            </w:r>
          </w:p>
        </w:tc>
        <w:tc>
          <w:tcPr>
            <w:tcW w:w="3327" w:type="dxa"/>
            <w:gridSpan w:val="2"/>
          </w:tcPr>
          <w:p w14:paraId="43E67B2A" w14:textId="77777777" w:rsidR="002F3B35" w:rsidRPr="002F3B35" w:rsidRDefault="002F3B35" w:rsidP="002F3B35">
            <w:pPr>
              <w:rPr>
                <w:sz w:val="18"/>
                <w:szCs w:val="18"/>
              </w:rPr>
            </w:pPr>
          </w:p>
        </w:tc>
        <w:tc>
          <w:tcPr>
            <w:tcW w:w="2588" w:type="dxa"/>
          </w:tcPr>
          <w:p w14:paraId="7C0FDD4F" w14:textId="4A1B973A" w:rsidR="002F3B35" w:rsidRPr="002F3B35" w:rsidRDefault="002F3B35" w:rsidP="002F3B35">
            <w:pPr>
              <w:rPr>
                <w:sz w:val="18"/>
                <w:szCs w:val="18"/>
              </w:rPr>
            </w:pPr>
            <w:r w:rsidRPr="002F3B35">
              <w:rPr>
                <w:sz w:val="18"/>
                <w:szCs w:val="18"/>
              </w:rPr>
              <w:t>Signature</w:t>
            </w:r>
          </w:p>
        </w:tc>
        <w:tc>
          <w:tcPr>
            <w:tcW w:w="2401" w:type="dxa"/>
          </w:tcPr>
          <w:p w14:paraId="07AA24DA" w14:textId="77777777" w:rsidR="002F3B35" w:rsidRPr="002F3B35" w:rsidRDefault="002F3B35" w:rsidP="002F3B35">
            <w:pPr>
              <w:rPr>
                <w:sz w:val="18"/>
                <w:szCs w:val="18"/>
              </w:rPr>
            </w:pPr>
          </w:p>
        </w:tc>
      </w:tr>
    </w:tbl>
    <w:p w14:paraId="62A80B1F" w14:textId="77777777" w:rsidR="00D90AE5" w:rsidRDefault="00D90AE5" w:rsidP="00CB4458"/>
    <w:p w14:paraId="4500A8CB" w14:textId="496649E4" w:rsidR="009A6CD0" w:rsidRDefault="002F3B35" w:rsidP="00CB4458">
      <w:pPr>
        <w:pStyle w:val="Heading1"/>
        <w:rPr>
          <w:rFonts w:hint="eastAsia"/>
        </w:rPr>
      </w:pPr>
      <w:bookmarkStart w:id="1" w:name="_Toc240981417"/>
      <w:r>
        <w:lastRenderedPageBreak/>
        <w:t>Site Information</w:t>
      </w:r>
      <w:bookmarkEnd w:id="1"/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785"/>
        <w:gridCol w:w="2340"/>
        <w:gridCol w:w="2070"/>
        <w:gridCol w:w="2700"/>
      </w:tblGrid>
      <w:tr w:rsidR="001D5B8C" w:rsidRPr="005366BA" w14:paraId="61CC566A" w14:textId="77777777" w:rsidTr="005366BA">
        <w:tc>
          <w:tcPr>
            <w:tcW w:w="2785" w:type="dxa"/>
          </w:tcPr>
          <w:p w14:paraId="20F8C4E7" w14:textId="0929515D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A.1</w:t>
            </w:r>
          </w:p>
        </w:tc>
        <w:tc>
          <w:tcPr>
            <w:tcW w:w="7110" w:type="dxa"/>
            <w:gridSpan w:val="3"/>
          </w:tcPr>
          <w:p w14:paraId="6E843AB0" w14:textId="047E9E98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INFORMATION</w:t>
            </w:r>
          </w:p>
        </w:tc>
      </w:tr>
      <w:tr w:rsidR="001D5B8C" w:rsidRPr="005366BA" w14:paraId="0F3C78CB" w14:textId="77777777" w:rsidTr="005366BA">
        <w:tc>
          <w:tcPr>
            <w:tcW w:w="2785" w:type="dxa"/>
          </w:tcPr>
          <w:p w14:paraId="771C10AC" w14:textId="096CAB8B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A1. 1</w:t>
            </w:r>
          </w:p>
        </w:tc>
        <w:tc>
          <w:tcPr>
            <w:tcW w:w="7110" w:type="dxa"/>
            <w:gridSpan w:val="3"/>
          </w:tcPr>
          <w:p w14:paraId="4B5B78F7" w14:textId="38C3DDB3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Location Details</w:t>
            </w:r>
          </w:p>
        </w:tc>
      </w:tr>
      <w:tr w:rsidR="001D5B8C" w:rsidRPr="005366BA" w14:paraId="2BA0958E" w14:textId="77777777" w:rsidTr="005366BA">
        <w:tc>
          <w:tcPr>
            <w:tcW w:w="2785" w:type="dxa"/>
          </w:tcPr>
          <w:p w14:paraId="1DF2CE27" w14:textId="523C7DC5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Address</w:t>
            </w:r>
          </w:p>
        </w:tc>
        <w:tc>
          <w:tcPr>
            <w:tcW w:w="7110" w:type="dxa"/>
            <w:gridSpan w:val="3"/>
          </w:tcPr>
          <w:p w14:paraId="08CFEC15" w14:textId="56BA31AC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site_address }}</w:t>
            </w:r>
          </w:p>
        </w:tc>
      </w:tr>
      <w:tr w:rsidR="001D5B8C" w:rsidRPr="005366BA" w14:paraId="0203A438" w14:textId="77777777" w:rsidTr="005366BA">
        <w:tc>
          <w:tcPr>
            <w:tcW w:w="2785" w:type="dxa"/>
          </w:tcPr>
          <w:p w14:paraId="4A963DB4" w14:textId="7E69ED51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Coordinates</w:t>
            </w:r>
          </w:p>
        </w:tc>
        <w:tc>
          <w:tcPr>
            <w:tcW w:w="7110" w:type="dxa"/>
            <w:gridSpan w:val="3"/>
          </w:tcPr>
          <w:p w14:paraId="0713146F" w14:textId="01BA01B2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site_coords }}</w:t>
            </w:r>
          </w:p>
        </w:tc>
      </w:tr>
      <w:tr w:rsidR="005366BA" w:rsidRPr="005366BA" w14:paraId="61757F4C" w14:textId="77777777" w:rsidTr="005366BA">
        <w:tc>
          <w:tcPr>
            <w:tcW w:w="2785" w:type="dxa"/>
          </w:tcPr>
          <w:p w14:paraId="6768EC0D" w14:textId="679BFF40" w:rsidR="005366BA" w:rsidRPr="005366BA" w:rsidRDefault="005366BA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owner</w:t>
            </w:r>
          </w:p>
        </w:tc>
        <w:tc>
          <w:tcPr>
            <w:tcW w:w="7110" w:type="dxa"/>
            <w:gridSpan w:val="3"/>
          </w:tcPr>
          <w:p w14:paraId="3F34A39C" w14:textId="4872F523" w:rsidR="005366BA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owner_globe }}Globe {{ owner_private }}Private {{ owner_govt }}Government {{ owner_tco }}TCO ________</w:t>
            </w:r>
          </w:p>
        </w:tc>
      </w:tr>
      <w:tr w:rsidR="001D5B8C" w:rsidRPr="005366BA" w14:paraId="5B211EA1" w14:textId="77777777" w:rsidTr="005366BA">
        <w:tc>
          <w:tcPr>
            <w:tcW w:w="2785" w:type="dxa"/>
          </w:tcPr>
          <w:p w14:paraId="5A11F41F" w14:textId="488C74BB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Contact person</w:t>
            </w:r>
          </w:p>
        </w:tc>
        <w:tc>
          <w:tcPr>
            <w:tcW w:w="2340" w:type="dxa"/>
          </w:tcPr>
          <w:p w14:paraId="77C7DA10" w14:textId="59E93AC8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site_contact_person }}</w:t>
            </w:r>
          </w:p>
        </w:tc>
        <w:tc>
          <w:tcPr>
            <w:tcW w:w="2070" w:type="dxa"/>
          </w:tcPr>
          <w:p w14:paraId="490582F6" w14:textId="3CB9B959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Mobile #</w:t>
            </w:r>
          </w:p>
        </w:tc>
        <w:tc>
          <w:tcPr>
            <w:tcW w:w="2700" w:type="dxa"/>
          </w:tcPr>
          <w:p w14:paraId="402B607B" w14:textId="5C9A6E3E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site_contact_mobile }}</w:t>
            </w:r>
          </w:p>
        </w:tc>
      </w:tr>
      <w:tr w:rsidR="001D5B8C" w:rsidRPr="005366BA" w14:paraId="09E95A7D" w14:textId="77777777" w:rsidTr="005366BA">
        <w:tc>
          <w:tcPr>
            <w:tcW w:w="2785" w:type="dxa"/>
          </w:tcPr>
          <w:p w14:paraId="308CECA3" w14:textId="6A4DE1C6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Lessor Details</w:t>
            </w:r>
          </w:p>
        </w:tc>
        <w:tc>
          <w:tcPr>
            <w:tcW w:w="2340" w:type="dxa"/>
          </w:tcPr>
          <w:p w14:paraId="295F08D3" w14:textId="3B4F6CD0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lessor_details }}</w:t>
            </w:r>
          </w:p>
        </w:tc>
        <w:tc>
          <w:tcPr>
            <w:tcW w:w="2070" w:type="dxa"/>
          </w:tcPr>
          <w:p w14:paraId="3DE257CD" w14:textId="3CF09D4F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Mobile #</w:t>
            </w:r>
          </w:p>
        </w:tc>
        <w:tc>
          <w:tcPr>
            <w:tcW w:w="2700" w:type="dxa"/>
          </w:tcPr>
          <w:p w14:paraId="2F4F2273" w14:textId="57DD03E6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lessor_mobile }}</w:t>
            </w:r>
          </w:p>
        </w:tc>
      </w:tr>
      <w:tr w:rsidR="001D5B8C" w:rsidRPr="005366BA" w14:paraId="3D8F1AD6" w14:textId="77777777" w:rsidTr="005366BA">
        <w:tc>
          <w:tcPr>
            <w:tcW w:w="2785" w:type="dxa"/>
          </w:tcPr>
          <w:p w14:paraId="06EEA711" w14:textId="0EBFC7B3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TCO Name</w:t>
            </w:r>
          </w:p>
        </w:tc>
        <w:tc>
          <w:tcPr>
            <w:tcW w:w="2340" w:type="dxa"/>
          </w:tcPr>
          <w:p w14:paraId="0C8BEB54" w14:textId="15924E60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tco_name }}</w:t>
            </w:r>
          </w:p>
        </w:tc>
        <w:tc>
          <w:tcPr>
            <w:tcW w:w="2070" w:type="dxa"/>
          </w:tcPr>
          <w:p w14:paraId="6ECFB92C" w14:textId="566BAD01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Class</w:t>
            </w:r>
          </w:p>
        </w:tc>
        <w:tc>
          <w:tcPr>
            <w:tcW w:w="2700" w:type="dxa"/>
          </w:tcPr>
          <w:p w14:paraId="31FFCE03" w14:textId="0F4255D1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site_class }}</w:t>
            </w:r>
          </w:p>
        </w:tc>
      </w:tr>
      <w:tr w:rsidR="005366BA" w:rsidRPr="005366BA" w14:paraId="2403BA10" w14:textId="77777777">
        <w:tc>
          <w:tcPr>
            <w:tcW w:w="2785" w:type="dxa"/>
          </w:tcPr>
          <w:p w14:paraId="1A580455" w14:textId="2E80EC0D" w:rsidR="005366BA" w:rsidRPr="005366BA" w:rsidRDefault="005366BA" w:rsidP="001D5B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Type</w:t>
            </w:r>
          </w:p>
        </w:tc>
        <w:tc>
          <w:tcPr>
            <w:tcW w:w="7110" w:type="dxa"/>
            <w:gridSpan w:val="3"/>
          </w:tcPr>
          <w:p w14:paraId="7C3BFA71" w14:textId="6DB6AAF6" w:rsidR="005366BA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site_type_greenfield }}Greenfield/ Outdoor {{ site_type_street }}Street Cabinet {{ site_type_indoor }}Indoor {{ site_type_others }}Others ______</w:t>
            </w:r>
          </w:p>
        </w:tc>
      </w:tr>
      <w:tr w:rsidR="001D5B8C" w:rsidRPr="005366BA" w14:paraId="0B104C83" w14:textId="77777777" w:rsidTr="005366BA">
        <w:tc>
          <w:tcPr>
            <w:tcW w:w="2785" w:type="dxa"/>
          </w:tcPr>
          <w:p w14:paraId="276937D2" w14:textId="4DAD1168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Room Access</w:t>
            </w:r>
          </w:p>
        </w:tc>
        <w:tc>
          <w:tcPr>
            <w:tcW w:w="2340" w:type="dxa"/>
          </w:tcPr>
          <w:p w14:paraId="0A8F43FE" w14:textId="69FD31F5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room_access }}</w:t>
            </w:r>
          </w:p>
        </w:tc>
        <w:tc>
          <w:tcPr>
            <w:tcW w:w="2070" w:type="dxa"/>
          </w:tcPr>
          <w:p w14:paraId="35300C70" w14:textId="7CBD0717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Cabin Location</w:t>
            </w:r>
          </w:p>
        </w:tc>
        <w:tc>
          <w:tcPr>
            <w:tcW w:w="2700" w:type="dxa"/>
          </w:tcPr>
          <w:p w14:paraId="0F5A0220" w14:textId="0524DA3E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cabin_location }}</w:t>
            </w:r>
          </w:p>
        </w:tc>
      </w:tr>
      <w:tr w:rsidR="001D5B8C" w:rsidRPr="005366BA" w14:paraId="01DDCCB5" w14:textId="77777777" w:rsidTr="005366BA">
        <w:tc>
          <w:tcPr>
            <w:tcW w:w="2785" w:type="dxa"/>
          </w:tcPr>
          <w:p w14:paraId="43B00A85" w14:textId="03040EC2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Flood History</w:t>
            </w:r>
          </w:p>
        </w:tc>
        <w:tc>
          <w:tcPr>
            <w:tcW w:w="2340" w:type="dxa"/>
          </w:tcPr>
          <w:p w14:paraId="539057CC" w14:textId="7B21AA41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flood_history }}</w:t>
            </w:r>
          </w:p>
        </w:tc>
        <w:tc>
          <w:tcPr>
            <w:tcW w:w="2070" w:type="dxa"/>
          </w:tcPr>
          <w:p w14:paraId="638511E3" w14:textId="722CE31D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Hauling Remarks</w:t>
            </w:r>
          </w:p>
        </w:tc>
        <w:tc>
          <w:tcPr>
            <w:tcW w:w="2700" w:type="dxa"/>
          </w:tcPr>
          <w:p w14:paraId="030C1712" w14:textId="7E3980F4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hauling_remarks }}</w:t>
            </w:r>
          </w:p>
        </w:tc>
      </w:tr>
      <w:tr w:rsidR="001D5B8C" w:rsidRPr="005366BA" w14:paraId="652B6EC6" w14:textId="77777777" w:rsidTr="005366BA">
        <w:tc>
          <w:tcPr>
            <w:tcW w:w="2785" w:type="dxa"/>
          </w:tcPr>
          <w:p w14:paraId="1A3653EC" w14:textId="5722256B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profile</w:t>
            </w:r>
          </w:p>
        </w:tc>
        <w:tc>
          <w:tcPr>
            <w:tcW w:w="2340" w:type="dxa"/>
          </w:tcPr>
          <w:p w14:paraId="313E360A" w14:textId="4E2B010E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site_profile }}</w:t>
            </w:r>
          </w:p>
        </w:tc>
        <w:tc>
          <w:tcPr>
            <w:tcW w:w="2070" w:type="dxa"/>
          </w:tcPr>
          <w:p w14:paraId="3AABE50A" w14:textId="77777777" w:rsidR="001D5B8C" w:rsidRPr="005366BA" w:rsidRDefault="001D5B8C" w:rsidP="001D5B8C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p w14:paraId="6F7E8E71" w14:textId="77777777" w:rsidR="001D5B8C" w:rsidRPr="005366BA" w:rsidRDefault="001D5B8C" w:rsidP="001D5B8C">
            <w:pPr>
              <w:rPr>
                <w:sz w:val="20"/>
                <w:szCs w:val="20"/>
              </w:rPr>
            </w:pPr>
          </w:p>
        </w:tc>
      </w:tr>
      <w:tr w:rsidR="001D5B8C" w:rsidRPr="005366BA" w14:paraId="57989B74" w14:textId="77777777" w:rsidTr="005366BA">
        <w:tc>
          <w:tcPr>
            <w:tcW w:w="2785" w:type="dxa"/>
          </w:tcPr>
          <w:p w14:paraId="7D4449A8" w14:textId="486D2325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key Location</w:t>
            </w:r>
          </w:p>
        </w:tc>
        <w:tc>
          <w:tcPr>
            <w:tcW w:w="2340" w:type="dxa"/>
          </w:tcPr>
          <w:p w14:paraId="3FCA9D68" w14:textId="77777777" w:rsidR="001D5B8C" w:rsidRPr="005366BA" w:rsidRDefault="001D5B8C" w:rsidP="001D5B8C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B056909" w14:textId="3F448930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Security</w:t>
            </w:r>
          </w:p>
        </w:tc>
        <w:tc>
          <w:tcPr>
            <w:tcW w:w="2700" w:type="dxa"/>
          </w:tcPr>
          <w:p w14:paraId="799B5855" w14:textId="71D6962F" w:rsidR="001D5B8C" w:rsidRPr="005366BA" w:rsidRDefault="00000000" w:rsidP="001D5B8C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73585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6BA" w:rsidRPr="005366BA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366BA">
              <w:rPr>
                <w:sz w:val="20"/>
                <w:szCs w:val="20"/>
              </w:rPr>
              <w:t>E-LOCK ______________</w:t>
            </w:r>
          </w:p>
        </w:tc>
      </w:tr>
      <w:tr w:rsidR="005366BA" w:rsidRPr="005366BA" w14:paraId="39313229" w14:textId="77777777">
        <w:tc>
          <w:tcPr>
            <w:tcW w:w="2785" w:type="dxa"/>
          </w:tcPr>
          <w:p w14:paraId="01CB0491" w14:textId="4102B243" w:rsidR="005366BA" w:rsidRPr="005366BA" w:rsidRDefault="005366BA" w:rsidP="001D5B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Security </w:t>
            </w:r>
          </w:p>
        </w:tc>
        <w:tc>
          <w:tcPr>
            <w:tcW w:w="7110" w:type="dxa"/>
            <w:gridSpan w:val="3"/>
          </w:tcPr>
          <w:p w14:paraId="67DD8B2D" w14:textId="5A67ED8A" w:rsidR="005366BA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sec_caretaker }}Caretaker {{ sec_manned }}Manned {{ sec_roving }}Roving Security {{ sec_others }}Others</w:t>
            </w:r>
          </w:p>
        </w:tc>
      </w:tr>
      <w:tr w:rsidR="001D5B8C" w:rsidRPr="005366BA" w14:paraId="26FE6422" w14:textId="77777777" w:rsidTr="005366BA">
        <w:tc>
          <w:tcPr>
            <w:tcW w:w="2785" w:type="dxa"/>
          </w:tcPr>
          <w:p w14:paraId="0DF625A3" w14:textId="609F8B29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FO Name</w:t>
            </w:r>
          </w:p>
        </w:tc>
        <w:tc>
          <w:tcPr>
            <w:tcW w:w="2340" w:type="dxa"/>
          </w:tcPr>
          <w:p w14:paraId="370E88DA" w14:textId="08577C9E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fo_name }}</w:t>
            </w:r>
          </w:p>
        </w:tc>
        <w:tc>
          <w:tcPr>
            <w:tcW w:w="2070" w:type="dxa"/>
          </w:tcPr>
          <w:p w14:paraId="43A4D43C" w14:textId="73A56D87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Mobile #</w:t>
            </w:r>
          </w:p>
        </w:tc>
        <w:tc>
          <w:tcPr>
            <w:tcW w:w="2700" w:type="dxa"/>
          </w:tcPr>
          <w:p w14:paraId="256ECEC0" w14:textId="7B44B1B8" w:rsidR="001D5B8C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fo_mobile }}</w:t>
            </w:r>
          </w:p>
        </w:tc>
      </w:tr>
      <w:tr w:rsidR="001A00C7" w:rsidRPr="005366BA" w14:paraId="4E7D4067" w14:textId="77777777">
        <w:tc>
          <w:tcPr>
            <w:tcW w:w="2785" w:type="dxa"/>
          </w:tcPr>
          <w:p w14:paraId="0E9FE0A1" w14:textId="294B7224" w:rsidR="001A00C7" w:rsidRPr="005366BA" w:rsidRDefault="001A00C7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Work permit</w:t>
            </w:r>
          </w:p>
        </w:tc>
        <w:tc>
          <w:tcPr>
            <w:tcW w:w="7110" w:type="dxa"/>
            <w:gridSpan w:val="3"/>
          </w:tcPr>
          <w:p w14:paraId="29EEF016" w14:textId="36871983" w:rsidR="001A00C7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workpermit_raawa }}RAAWA {{ workpermit_others }}others:</w:t>
            </w:r>
          </w:p>
        </w:tc>
      </w:tr>
      <w:tr w:rsidR="001D5B8C" w:rsidRPr="005366BA" w14:paraId="7D8F41D3" w14:textId="77777777" w:rsidTr="005366BA">
        <w:tc>
          <w:tcPr>
            <w:tcW w:w="2785" w:type="dxa"/>
          </w:tcPr>
          <w:p w14:paraId="7AF27B91" w14:textId="39AA6682" w:rsidR="001D5B8C" w:rsidRPr="005366BA" w:rsidRDefault="001D5B8C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Site Access Requirement</w:t>
            </w:r>
          </w:p>
        </w:tc>
        <w:tc>
          <w:tcPr>
            <w:tcW w:w="7110" w:type="dxa"/>
            <w:gridSpan w:val="3"/>
          </w:tcPr>
          <w:p w14:paraId="26C20D91" w14:textId="60C0786A" w:rsidR="001D5B8C" w:rsidRPr="005366BA" w:rsidRDefault="00E8119A" w:rsidP="001D5B8C">
            <w:pPr>
              <w:rPr>
                <w:sz w:val="20"/>
                <w:szCs w:val="20"/>
              </w:rPr>
            </w:pPr>
            <w:r w:rsidRPr="00E8119A">
              <w:rPr>
                <w:sz w:val="20"/>
                <w:szCs w:val="20"/>
              </w:rPr>
              <w:t>{{access_requirement}}</w:t>
            </w:r>
          </w:p>
        </w:tc>
      </w:tr>
      <w:tr w:rsidR="005366BA" w:rsidRPr="005366BA" w14:paraId="5CE1E5E7" w14:textId="77777777" w:rsidTr="005366BA">
        <w:tc>
          <w:tcPr>
            <w:tcW w:w="5125" w:type="dxa"/>
            <w:gridSpan w:val="2"/>
          </w:tcPr>
          <w:p w14:paraId="228FC6F5" w14:textId="2675BF0D" w:rsidR="005366BA" w:rsidRPr="005366BA" w:rsidRDefault="005366BA" w:rsidP="001A00C7">
            <w:pPr>
              <w:jc w:val="center"/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Accessible to Vehicle</w:t>
            </w:r>
          </w:p>
        </w:tc>
        <w:tc>
          <w:tcPr>
            <w:tcW w:w="4770" w:type="dxa"/>
            <w:gridSpan w:val="2"/>
          </w:tcPr>
          <w:p w14:paraId="53ED97B5" w14:textId="4D1B3067" w:rsidR="005366BA" w:rsidRPr="005366BA" w:rsidRDefault="005366BA" w:rsidP="001A00C7">
            <w:pPr>
              <w:jc w:val="center"/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Not accessible to Vehicle</w:t>
            </w:r>
          </w:p>
        </w:tc>
      </w:tr>
      <w:tr w:rsidR="005366BA" w:rsidRPr="005366BA" w14:paraId="13CB1D27" w14:textId="77777777" w:rsidTr="005366BA">
        <w:tc>
          <w:tcPr>
            <w:tcW w:w="2785" w:type="dxa"/>
          </w:tcPr>
          <w:p w14:paraId="33ADC894" w14:textId="38E58B25" w:rsidR="005366BA" w:rsidRPr="005366BA" w:rsidRDefault="005366BA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No. of Bridge:</w:t>
            </w:r>
          </w:p>
        </w:tc>
        <w:tc>
          <w:tcPr>
            <w:tcW w:w="2340" w:type="dxa"/>
          </w:tcPr>
          <w:p w14:paraId="2CF4A80A" w14:textId="1C218DF5" w:rsidR="005366BA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no_bridge }}</w:t>
            </w:r>
          </w:p>
        </w:tc>
        <w:tc>
          <w:tcPr>
            <w:tcW w:w="2070" w:type="dxa"/>
          </w:tcPr>
          <w:p w14:paraId="40DF4C0B" w14:textId="5E9C0848" w:rsidR="005366BA" w:rsidRPr="005366BA" w:rsidRDefault="005366BA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Foot Trail</w:t>
            </w:r>
          </w:p>
        </w:tc>
        <w:tc>
          <w:tcPr>
            <w:tcW w:w="2700" w:type="dxa"/>
          </w:tcPr>
          <w:p w14:paraId="5175159E" w14:textId="1607BB95" w:rsidR="005366BA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foot_trail }}</w:t>
            </w:r>
          </w:p>
        </w:tc>
      </w:tr>
      <w:tr w:rsidR="005366BA" w:rsidRPr="005366BA" w14:paraId="68C1DF56" w14:textId="77777777" w:rsidTr="005366BA">
        <w:tc>
          <w:tcPr>
            <w:tcW w:w="2785" w:type="dxa"/>
          </w:tcPr>
          <w:p w14:paraId="4E1E1BE0" w14:textId="55E251B3" w:rsidR="005366BA" w:rsidRPr="005366BA" w:rsidRDefault="005366BA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Bridge (ton)</w:t>
            </w:r>
          </w:p>
        </w:tc>
        <w:tc>
          <w:tcPr>
            <w:tcW w:w="2340" w:type="dxa"/>
          </w:tcPr>
          <w:p w14:paraId="74203D82" w14:textId="13F5369A" w:rsidR="005366BA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bridge_ton }}</w:t>
            </w:r>
          </w:p>
        </w:tc>
        <w:tc>
          <w:tcPr>
            <w:tcW w:w="2070" w:type="dxa"/>
          </w:tcPr>
          <w:p w14:paraId="13E49BF7" w14:textId="30C3DD9D" w:rsidR="005366BA" w:rsidRPr="005366BA" w:rsidRDefault="005366BA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Foot Bridge</w:t>
            </w:r>
          </w:p>
        </w:tc>
        <w:tc>
          <w:tcPr>
            <w:tcW w:w="2700" w:type="dxa"/>
          </w:tcPr>
          <w:p w14:paraId="44401066" w14:textId="7BF8C4B6" w:rsidR="005366BA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foot_bridge }}</w:t>
            </w:r>
          </w:p>
        </w:tc>
      </w:tr>
      <w:tr w:rsidR="005366BA" w:rsidRPr="005366BA" w14:paraId="5EF879A4" w14:textId="77777777" w:rsidTr="005366BA">
        <w:tc>
          <w:tcPr>
            <w:tcW w:w="2785" w:type="dxa"/>
          </w:tcPr>
          <w:p w14:paraId="23025253" w14:textId="730FDAC5" w:rsidR="005366BA" w:rsidRPr="005366BA" w:rsidRDefault="005366BA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Distance (m)</w:t>
            </w:r>
          </w:p>
        </w:tc>
        <w:tc>
          <w:tcPr>
            <w:tcW w:w="2340" w:type="dxa"/>
          </w:tcPr>
          <w:p w14:paraId="2B1D05FB" w14:textId="223C41FB" w:rsidR="005366BA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distance_m }}</w:t>
            </w:r>
          </w:p>
        </w:tc>
        <w:tc>
          <w:tcPr>
            <w:tcW w:w="2070" w:type="dxa"/>
          </w:tcPr>
          <w:p w14:paraId="137B4122" w14:textId="77777777" w:rsidR="005366BA" w:rsidRPr="005366BA" w:rsidRDefault="005366BA" w:rsidP="001D5B8C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p w14:paraId="7A7E6BBF" w14:textId="77777777" w:rsidR="005366BA" w:rsidRPr="005366BA" w:rsidRDefault="005366BA" w:rsidP="001D5B8C">
            <w:pPr>
              <w:rPr>
                <w:sz w:val="20"/>
                <w:szCs w:val="20"/>
              </w:rPr>
            </w:pPr>
          </w:p>
        </w:tc>
      </w:tr>
      <w:tr w:rsidR="005366BA" w:rsidRPr="005366BA" w14:paraId="7EAF9703" w14:textId="77777777" w:rsidTr="005366BA">
        <w:tc>
          <w:tcPr>
            <w:tcW w:w="2785" w:type="dxa"/>
          </w:tcPr>
          <w:p w14:paraId="06E54676" w14:textId="783B167D" w:rsidR="005366BA" w:rsidRPr="005366BA" w:rsidRDefault="005366BA" w:rsidP="001D5B8C">
            <w:pPr>
              <w:rPr>
                <w:sz w:val="20"/>
                <w:szCs w:val="20"/>
              </w:rPr>
            </w:pPr>
            <w:r w:rsidRPr="005366BA">
              <w:rPr>
                <w:sz w:val="20"/>
                <w:szCs w:val="20"/>
              </w:rPr>
              <w:t>By Boat</w:t>
            </w:r>
          </w:p>
        </w:tc>
        <w:tc>
          <w:tcPr>
            <w:tcW w:w="2340" w:type="dxa"/>
          </w:tcPr>
          <w:p w14:paraId="24CCC81A" w14:textId="66074AD4" w:rsidR="005366BA" w:rsidRPr="005366BA" w:rsidRDefault="00810E57" w:rsidP="001D5B8C">
            <w:pPr>
              <w:rPr>
                <w:sz w:val="20"/>
                <w:szCs w:val="20"/>
              </w:rPr>
            </w:pPr>
            <w:r w:rsidRPr="00810E57">
              <w:rPr>
                <w:sz w:val="20"/>
                <w:szCs w:val="20"/>
              </w:rPr>
              <w:t>{{ by_boat }}</w:t>
            </w:r>
          </w:p>
        </w:tc>
        <w:tc>
          <w:tcPr>
            <w:tcW w:w="2070" w:type="dxa"/>
          </w:tcPr>
          <w:p w14:paraId="5F255FDD" w14:textId="77777777" w:rsidR="005366BA" w:rsidRPr="005366BA" w:rsidRDefault="005366BA" w:rsidP="001D5B8C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p w14:paraId="37DB99FF" w14:textId="77777777" w:rsidR="005366BA" w:rsidRPr="005366BA" w:rsidRDefault="005366BA" w:rsidP="001D5B8C">
            <w:pPr>
              <w:rPr>
                <w:sz w:val="20"/>
                <w:szCs w:val="20"/>
              </w:rPr>
            </w:pPr>
          </w:p>
        </w:tc>
      </w:tr>
    </w:tbl>
    <w:p w14:paraId="51146632" w14:textId="77777777" w:rsidR="001D5B8C" w:rsidRDefault="001D5B8C" w:rsidP="001D5B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72708B" w14:paraId="3D863B75" w14:textId="77777777" w:rsidTr="0072708B">
        <w:tc>
          <w:tcPr>
            <w:tcW w:w="9792" w:type="dxa"/>
          </w:tcPr>
          <w:p w14:paraId="051ABB8E" w14:textId="183BC8C6" w:rsidR="00262900" w:rsidRDefault="00810E57" w:rsidP="001D5B8C">
            <w:r w:rsidRPr="00810E57">
              <w:t>{{ site_remarks }}</w:t>
            </w:r>
          </w:p>
          <w:p w14:paraId="01246EE9" w14:textId="77777777" w:rsidR="00262900" w:rsidRDefault="00262900" w:rsidP="001D5B8C"/>
          <w:p w14:paraId="5710E0A0" w14:textId="1E2A9292" w:rsidR="00262900" w:rsidRDefault="00262900" w:rsidP="001D5B8C"/>
        </w:tc>
      </w:tr>
    </w:tbl>
    <w:p w14:paraId="455852D5" w14:textId="4C85C492" w:rsidR="00716006" w:rsidRDefault="001A00C7" w:rsidP="005936EB">
      <w:pPr>
        <w:pStyle w:val="Heading2"/>
        <w:rPr>
          <w:rFonts w:hint="eastAsia"/>
        </w:rPr>
      </w:pPr>
      <w:bookmarkStart w:id="2" w:name="_Toc240981418"/>
      <w:r>
        <w:lastRenderedPageBreak/>
        <w:t>Site Vicinity Map</w:t>
      </w:r>
      <w:bookmarkEnd w:id="2"/>
    </w:p>
    <w:tbl>
      <w:tblPr>
        <w:tblStyle w:val="TableGrid"/>
        <w:tblW w:w="9850" w:type="dxa"/>
        <w:jc w:val="center"/>
        <w:tblLayout w:type="fixed"/>
        <w:tblLook w:val="04A0" w:firstRow="1" w:lastRow="0" w:firstColumn="1" w:lastColumn="0" w:noHBand="0" w:noVBand="1"/>
      </w:tblPr>
      <w:tblGrid>
        <w:gridCol w:w="4742"/>
        <w:gridCol w:w="5108"/>
      </w:tblGrid>
      <w:tr w:rsidR="001A00C7" w14:paraId="21611290" w14:textId="77777777" w:rsidTr="0026736E">
        <w:trPr>
          <w:trHeight w:val="828"/>
          <w:jc w:val="center"/>
        </w:trPr>
        <w:tc>
          <w:tcPr>
            <w:tcW w:w="9850" w:type="dxa"/>
            <w:gridSpan w:val="2"/>
          </w:tcPr>
          <w:p w14:paraId="5F7EDFEB" w14:textId="5506475D" w:rsidR="001A00C7" w:rsidRDefault="001A00C7" w:rsidP="001A00C7">
            <w:r>
              <w:t>Vicinity Map</w:t>
            </w:r>
          </w:p>
        </w:tc>
      </w:tr>
      <w:tr w:rsidR="001A00C7" w14:paraId="4DF04AD5" w14:textId="77777777" w:rsidTr="0026736E">
        <w:trPr>
          <w:trHeight w:val="4200"/>
          <w:jc w:val="center"/>
        </w:trPr>
        <w:tc>
          <w:tcPr>
            <w:tcW w:w="9850" w:type="dxa"/>
            <w:gridSpan w:val="2"/>
          </w:tcPr>
          <w:p w14:paraId="59CAA387" w14:textId="5D00385A" w:rsidR="001A00C7" w:rsidRDefault="00810E57" w:rsidP="00810E57">
            <w:pPr>
              <w:jc w:val="center"/>
            </w:pPr>
            <w:r w:rsidRPr="00810E57">
              <w:t>{{ img_vicinity_map }}</w:t>
            </w:r>
          </w:p>
        </w:tc>
      </w:tr>
      <w:tr w:rsidR="001A00C7" w14:paraId="6BE161E7" w14:textId="77777777" w:rsidTr="0026736E">
        <w:trPr>
          <w:trHeight w:val="546"/>
          <w:jc w:val="center"/>
        </w:trPr>
        <w:tc>
          <w:tcPr>
            <w:tcW w:w="9850" w:type="dxa"/>
            <w:gridSpan w:val="2"/>
          </w:tcPr>
          <w:p w14:paraId="22B098C4" w14:textId="0F00015D" w:rsidR="001A00C7" w:rsidRDefault="001A00C7" w:rsidP="001A00C7">
            <w:r>
              <w:t xml:space="preserve">Site Photo </w:t>
            </w:r>
          </w:p>
        </w:tc>
      </w:tr>
      <w:tr w:rsidR="001A00C7" w14:paraId="19947190" w14:textId="1EE8F54C" w:rsidTr="00B0744D">
        <w:trPr>
          <w:trHeight w:hRule="exact" w:val="3139"/>
          <w:jc w:val="center"/>
        </w:trPr>
        <w:tc>
          <w:tcPr>
            <w:tcW w:w="4742" w:type="dxa"/>
            <w:tcFitText/>
          </w:tcPr>
          <w:p w14:paraId="31656305" w14:textId="0A5ECF9D" w:rsidR="001A00C7" w:rsidRDefault="00810E57" w:rsidP="0026736E">
            <w:pPr>
              <w:jc w:val="center"/>
            </w:pPr>
            <w:r w:rsidRPr="00553A38">
              <w:rPr>
                <w:spacing w:val="96"/>
              </w:rPr>
              <w:t>{{ img_site_photo_1 }</w:t>
            </w:r>
            <w:r w:rsidRPr="00553A38">
              <w:rPr>
                <w:spacing w:val="18"/>
              </w:rPr>
              <w:t>}</w:t>
            </w:r>
          </w:p>
        </w:tc>
        <w:tc>
          <w:tcPr>
            <w:tcW w:w="5108" w:type="dxa"/>
            <w:tcFitText/>
          </w:tcPr>
          <w:p w14:paraId="6A17201A" w14:textId="48D6CD78" w:rsidR="001A00C7" w:rsidRDefault="0022583A" w:rsidP="0026736E">
            <w:pPr>
              <w:jc w:val="center"/>
            </w:pPr>
            <w:r w:rsidRPr="00553A38">
              <w:rPr>
                <w:spacing w:val="114"/>
              </w:rPr>
              <w:t>{{ img_site_photo_2 }</w:t>
            </w:r>
            <w:r w:rsidRPr="00553A38">
              <w:rPr>
                <w:spacing w:val="6"/>
              </w:rPr>
              <w:t>}</w:t>
            </w:r>
          </w:p>
        </w:tc>
      </w:tr>
      <w:tr w:rsidR="001A00C7" w14:paraId="421F605C" w14:textId="77777777" w:rsidTr="00B0744D">
        <w:trPr>
          <w:cantSplit/>
          <w:trHeight w:hRule="exact" w:val="3312"/>
          <w:jc w:val="center"/>
        </w:trPr>
        <w:tc>
          <w:tcPr>
            <w:tcW w:w="4742" w:type="dxa"/>
            <w:tcFitText/>
          </w:tcPr>
          <w:p w14:paraId="367969BA" w14:textId="0ED9CDD3" w:rsidR="001A00C7" w:rsidRDefault="0022583A" w:rsidP="0026736E">
            <w:pPr>
              <w:jc w:val="center"/>
            </w:pPr>
            <w:r w:rsidRPr="00553A38">
              <w:rPr>
                <w:spacing w:val="96"/>
              </w:rPr>
              <w:t>{{ img_site_photo_3 }</w:t>
            </w:r>
            <w:r w:rsidRPr="00553A38">
              <w:rPr>
                <w:spacing w:val="18"/>
              </w:rPr>
              <w:t>}</w:t>
            </w:r>
          </w:p>
        </w:tc>
        <w:tc>
          <w:tcPr>
            <w:tcW w:w="5108" w:type="dxa"/>
            <w:tcFitText/>
          </w:tcPr>
          <w:p w14:paraId="6AD9D724" w14:textId="72BE930E" w:rsidR="001A00C7" w:rsidRDefault="0022583A" w:rsidP="0026736E">
            <w:pPr>
              <w:jc w:val="center"/>
            </w:pPr>
            <w:r w:rsidRPr="00553A38">
              <w:rPr>
                <w:spacing w:val="114"/>
              </w:rPr>
              <w:t>{{ img_site_photo_4 }</w:t>
            </w:r>
            <w:r w:rsidRPr="00553A38">
              <w:rPr>
                <w:spacing w:val="6"/>
              </w:rPr>
              <w:t>}</w:t>
            </w:r>
          </w:p>
        </w:tc>
      </w:tr>
    </w:tbl>
    <w:p w14:paraId="39B18651" w14:textId="7AC4E980" w:rsidR="00B0744D" w:rsidRDefault="00B0744D" w:rsidP="00B0744D">
      <w:pPr>
        <w:pStyle w:val="Heading1"/>
        <w:rPr>
          <w:rFonts w:hint="eastAsia"/>
        </w:rPr>
      </w:pPr>
      <w:bookmarkStart w:id="3" w:name="_Toc240981419"/>
      <w:r>
        <w:lastRenderedPageBreak/>
        <w:t xml:space="preserve">Proposed </w:t>
      </w:r>
      <w:r w:rsidR="0026641F">
        <w:t>Space for Nokia OLT</w:t>
      </w:r>
      <w:bookmarkEnd w:id="3"/>
    </w:p>
    <w:p w14:paraId="3C1479B3" w14:textId="08013268" w:rsidR="00B0744D" w:rsidRPr="00B0744D" w:rsidRDefault="00B0744D" w:rsidP="00B0744D">
      <w:pPr>
        <w:pStyle w:val="ListParagraph"/>
        <w:numPr>
          <w:ilvl w:val="0"/>
          <w:numId w:val="36"/>
        </w:numPr>
      </w:pPr>
      <w:r>
        <w:t>Reference Photos from Ericsson TSSR</w:t>
      </w:r>
    </w:p>
    <w:tbl>
      <w:tblPr>
        <w:tblStyle w:val="TableGrid"/>
        <w:tblW w:w="10021" w:type="dxa"/>
        <w:jc w:val="center"/>
        <w:tblLayout w:type="fixed"/>
        <w:tblLook w:val="04A0" w:firstRow="1" w:lastRow="0" w:firstColumn="1" w:lastColumn="0" w:noHBand="0" w:noVBand="1"/>
      </w:tblPr>
      <w:tblGrid>
        <w:gridCol w:w="4854"/>
        <w:gridCol w:w="5167"/>
      </w:tblGrid>
      <w:tr w:rsidR="00B0744D" w14:paraId="2DF3EA9D" w14:textId="77777777" w:rsidTr="00C639BD">
        <w:trPr>
          <w:trHeight w:val="463"/>
          <w:jc w:val="center"/>
        </w:trPr>
        <w:tc>
          <w:tcPr>
            <w:tcW w:w="10021" w:type="dxa"/>
            <w:gridSpan w:val="2"/>
          </w:tcPr>
          <w:p w14:paraId="6A21CE4A" w14:textId="068DC35D" w:rsidR="00B0744D" w:rsidRDefault="00B0744D" w:rsidP="00B0744D">
            <w:pPr>
              <w:jc w:val="center"/>
            </w:pPr>
            <w:r>
              <w:t>Existing and proposed location for Nokia OLT</w:t>
            </w:r>
          </w:p>
        </w:tc>
      </w:tr>
      <w:tr w:rsidR="00B0744D" w14:paraId="1AB94AC2" w14:textId="5CFA6532" w:rsidTr="002244C0">
        <w:trPr>
          <w:trHeight w:hRule="exact" w:val="5095"/>
          <w:jc w:val="center"/>
        </w:trPr>
        <w:tc>
          <w:tcPr>
            <w:tcW w:w="4854" w:type="dxa"/>
          </w:tcPr>
          <w:p w14:paraId="70665CC2" w14:textId="7F5A8CA4" w:rsidR="00B0744D" w:rsidRDefault="00B0744D" w:rsidP="00B0744D">
            <w:pPr>
              <w:jc w:val="center"/>
            </w:pPr>
          </w:p>
          <w:p w14:paraId="19AE3000" w14:textId="2AC6CA74" w:rsidR="001419E5" w:rsidRDefault="001419E5" w:rsidP="001419E5"/>
          <w:p w14:paraId="017C5AF0" w14:textId="239C9231" w:rsidR="00B0744D" w:rsidRDefault="0022583A" w:rsidP="00B0744D">
            <w:pPr>
              <w:jc w:val="center"/>
            </w:pPr>
            <w:r w:rsidRPr="0022583A">
              <w:t>{{ img_olt_existing }}</w:t>
            </w:r>
          </w:p>
        </w:tc>
        <w:tc>
          <w:tcPr>
            <w:tcW w:w="5167" w:type="dxa"/>
          </w:tcPr>
          <w:p w14:paraId="0D0924CE" w14:textId="261B2B63" w:rsidR="00B0744D" w:rsidRDefault="0022583A" w:rsidP="00B0744D">
            <w:pPr>
              <w:jc w:val="center"/>
            </w:pPr>
            <w:r w:rsidRPr="0022583A">
              <w:t>{{ img_olt_proposed }}</w:t>
            </w:r>
          </w:p>
        </w:tc>
      </w:tr>
      <w:tr w:rsidR="00B0744D" w14:paraId="2BE0FFFC" w14:textId="77777777" w:rsidTr="00C639BD">
        <w:trPr>
          <w:trHeight w:val="641"/>
          <w:jc w:val="center"/>
        </w:trPr>
        <w:tc>
          <w:tcPr>
            <w:tcW w:w="10021" w:type="dxa"/>
            <w:gridSpan w:val="2"/>
          </w:tcPr>
          <w:p w14:paraId="5175B657" w14:textId="21C0A0FC" w:rsidR="00B0744D" w:rsidRDefault="00B0744D">
            <w:r w:rsidRPr="002244C0">
              <w:rPr>
                <w:sz w:val="22"/>
                <w:szCs w:val="22"/>
              </w:rPr>
              <w:t xml:space="preserve">Remarks: based on </w:t>
            </w:r>
            <w:r w:rsidR="002244C0" w:rsidRPr="002244C0">
              <w:rPr>
                <w:sz w:val="22"/>
                <w:szCs w:val="22"/>
              </w:rPr>
              <w:t>Ericsson</w:t>
            </w:r>
            <w:r w:rsidRPr="002244C0">
              <w:rPr>
                <w:sz w:val="22"/>
                <w:szCs w:val="22"/>
              </w:rPr>
              <w:t xml:space="preserve"> TSSR, new 6150 will be installed. Nokia Olt will </w:t>
            </w:r>
            <w:r w:rsidR="002244C0" w:rsidRPr="002244C0">
              <w:rPr>
                <w:sz w:val="22"/>
                <w:szCs w:val="22"/>
              </w:rPr>
              <w:t>utilize</w:t>
            </w:r>
            <w:r w:rsidRPr="002244C0">
              <w:rPr>
                <w:sz w:val="22"/>
                <w:szCs w:val="22"/>
              </w:rPr>
              <w:t xml:space="preserve"> the existing space </w:t>
            </w:r>
          </w:p>
        </w:tc>
      </w:tr>
      <w:tr w:rsidR="00C639BD" w14:paraId="5D37581D" w14:textId="77777777" w:rsidTr="00C639BD">
        <w:trPr>
          <w:cantSplit/>
          <w:trHeight w:hRule="exact" w:val="3889"/>
          <w:jc w:val="center"/>
        </w:trPr>
        <w:tc>
          <w:tcPr>
            <w:tcW w:w="10021" w:type="dxa"/>
            <w:gridSpan w:val="2"/>
            <w:tcFitText/>
          </w:tcPr>
          <w:p w14:paraId="0E61E914" w14:textId="1B9A8991" w:rsidR="00C639BD" w:rsidRDefault="00626738">
            <w:pPr>
              <w:jc w:val="center"/>
            </w:pPr>
            <w:r w:rsidRPr="00626738">
              <w:t xml:space="preserve"> </w:t>
            </w:r>
            <w:r w:rsidR="00C639BD" w:rsidRPr="00626738">
              <w:rPr>
                <w:noProof/>
              </w:rPr>
              <w:drawing>
                <wp:inline distT="0" distB="0" distL="0" distR="0" wp14:anchorId="61BB4EC2" wp14:editId="239D9485">
                  <wp:extent cx="4191635" cy="2388358"/>
                  <wp:effectExtent l="0" t="0" r="0" b="0"/>
                  <wp:docPr id="927882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8829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86" cy="2390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6738">
              <w:rPr>
                <w:noProof/>
              </w:rPr>
              <w:t xml:space="preserve">   </w:t>
            </w:r>
          </w:p>
        </w:tc>
      </w:tr>
    </w:tbl>
    <w:p w14:paraId="3A713483" w14:textId="77777777" w:rsidR="001A00C7" w:rsidRDefault="001A00C7" w:rsidP="001A00C7"/>
    <w:p w14:paraId="346ACC68" w14:textId="77777777" w:rsidR="00801865" w:rsidRDefault="00801865" w:rsidP="001A00C7"/>
    <w:p w14:paraId="0E78CCA0" w14:textId="44B54543" w:rsidR="0026641F" w:rsidRDefault="00A5356A" w:rsidP="0026641F">
      <w:pPr>
        <w:pStyle w:val="Heading1"/>
        <w:rPr>
          <w:rFonts w:hint="eastAsia"/>
        </w:rPr>
      </w:pPr>
      <w:bookmarkStart w:id="4" w:name="_Toc240981420"/>
      <w:r>
        <w:lastRenderedPageBreak/>
        <w:t>P</w:t>
      </w:r>
      <w:r w:rsidR="0026641F">
        <w:t>roposed tapping for Nokia OLT</w:t>
      </w:r>
      <w:bookmarkEnd w:id="4"/>
    </w:p>
    <w:p w14:paraId="795D3D1E" w14:textId="70CD9AA6" w:rsidR="0026641F" w:rsidRPr="0026641F" w:rsidRDefault="000F7C8E" w:rsidP="000F7C8E">
      <w:r>
        <w:t>{{RS1_load_sched</w:t>
      </w:r>
      <w:r w:rsidR="00640B3A">
        <w:t>_img</w:t>
      </w:r>
      <w:r>
        <w:t>}}</w:t>
      </w:r>
      <w:r w:rsidR="00640B3A">
        <w:br/>
        <w:t>{{RS1_load_calc_img }}</w:t>
      </w:r>
      <w:r w:rsidR="00640B3A">
        <w:br/>
      </w:r>
      <w:r w:rsidR="00640B3A">
        <w:br/>
        <w:t>{{RS2_load_sched_img }}</w:t>
      </w:r>
      <w:r w:rsidR="00640B3A">
        <w:br/>
        <w:t>{{RS</w:t>
      </w:r>
      <w:r w:rsidR="00670DBD">
        <w:t>2</w:t>
      </w:r>
      <w:r w:rsidR="00640B3A">
        <w:t>_load_calc_img }}</w:t>
      </w:r>
    </w:p>
    <w:p w14:paraId="42FE16D3" w14:textId="77777777" w:rsidR="001A00C7" w:rsidRDefault="001A00C7" w:rsidP="001A00C7"/>
    <w:tbl>
      <w:tblPr>
        <w:tblStyle w:val="TableGrid"/>
        <w:tblW w:w="10156" w:type="dxa"/>
        <w:tblLook w:val="04A0" w:firstRow="1" w:lastRow="0" w:firstColumn="1" w:lastColumn="0" w:noHBand="0" w:noVBand="1"/>
      </w:tblPr>
      <w:tblGrid>
        <w:gridCol w:w="4945"/>
        <w:gridCol w:w="5211"/>
      </w:tblGrid>
      <w:tr w:rsidR="009218D7" w14:paraId="3B341910" w14:textId="77777777">
        <w:trPr>
          <w:trHeight w:val="134"/>
        </w:trPr>
        <w:tc>
          <w:tcPr>
            <w:tcW w:w="10156" w:type="dxa"/>
            <w:gridSpan w:val="2"/>
          </w:tcPr>
          <w:p w14:paraId="62DFB51E" w14:textId="66EAA2A9" w:rsidR="009218D7" w:rsidRDefault="001D31FA" w:rsidP="001A00C7">
            <w:r>
              <w:t>PROPOSED TAPPING POINT</w:t>
            </w:r>
          </w:p>
        </w:tc>
      </w:tr>
      <w:tr w:rsidR="009218D7" w14:paraId="47BCBAD8" w14:textId="77777777" w:rsidTr="001D31FA">
        <w:trPr>
          <w:trHeight w:val="3383"/>
        </w:trPr>
        <w:tc>
          <w:tcPr>
            <w:tcW w:w="4945" w:type="dxa"/>
          </w:tcPr>
          <w:p w14:paraId="5D30DCCB" w14:textId="044A1A58" w:rsidR="009218D7" w:rsidRDefault="001D31FA" w:rsidP="001D31FA">
            <w:pPr>
              <w:jc w:val="center"/>
            </w:pPr>
            <w:r>
              <w:t>RS1</w:t>
            </w:r>
            <w:r w:rsidR="00640B3A">
              <w:br/>
            </w:r>
            <w:r w:rsidR="00640B3A">
              <w:br/>
            </w:r>
            <w:r w:rsidR="00640B3A" w:rsidRPr="00640B3A">
              <w:t>{{RS1_tapping_img}}</w:t>
            </w:r>
          </w:p>
        </w:tc>
        <w:tc>
          <w:tcPr>
            <w:tcW w:w="5211" w:type="dxa"/>
          </w:tcPr>
          <w:p w14:paraId="3693309D" w14:textId="51C1DE31" w:rsidR="009218D7" w:rsidRDefault="001D31FA" w:rsidP="001D31FA">
            <w:pPr>
              <w:jc w:val="center"/>
            </w:pPr>
            <w:r>
              <w:t>RS2</w:t>
            </w:r>
            <w:r w:rsidR="00640B3A">
              <w:br/>
            </w:r>
            <w:r w:rsidR="00640B3A">
              <w:br/>
            </w:r>
            <w:r w:rsidR="00640B3A" w:rsidRPr="00640B3A">
              <w:t>{{RS2_tapping_img}}</w:t>
            </w:r>
          </w:p>
        </w:tc>
      </w:tr>
    </w:tbl>
    <w:p w14:paraId="5EE7C69E" w14:textId="4FC30182" w:rsidR="001D31FA" w:rsidRDefault="001D31FA" w:rsidP="001D31FA">
      <w:pPr>
        <w:pStyle w:val="Heading1"/>
        <w:rPr>
          <w:rFonts w:hint="eastAsia"/>
        </w:rPr>
      </w:pPr>
      <w:bookmarkStart w:id="5" w:name="_Toc240981421"/>
      <w:r>
        <w:lastRenderedPageBreak/>
        <w:t>Transport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AB6CE7" w14:paraId="0D625BF1" w14:textId="77777777" w:rsidTr="00AB6CE7">
        <w:tc>
          <w:tcPr>
            <w:tcW w:w="4896" w:type="dxa"/>
          </w:tcPr>
          <w:p w14:paraId="596BEA64" w14:textId="402608FC" w:rsidR="00AB6CE7" w:rsidRDefault="00AB6CE7" w:rsidP="001D31FA">
            <w:r>
              <w:t xml:space="preserve">Existing </w:t>
            </w:r>
          </w:p>
        </w:tc>
        <w:tc>
          <w:tcPr>
            <w:tcW w:w="4896" w:type="dxa"/>
          </w:tcPr>
          <w:p w14:paraId="1C0BD7CC" w14:textId="5A001F44" w:rsidR="00AB6CE7" w:rsidRDefault="00AB6CE7" w:rsidP="001D31FA">
            <w:r>
              <w:t>proposed</w:t>
            </w:r>
          </w:p>
        </w:tc>
      </w:tr>
      <w:tr w:rsidR="00AB6CE7" w14:paraId="5D5AEFE1" w14:textId="77777777" w:rsidTr="00D554DE">
        <w:trPr>
          <w:trHeight w:val="3014"/>
        </w:trPr>
        <w:tc>
          <w:tcPr>
            <w:tcW w:w="4896" w:type="dxa"/>
          </w:tcPr>
          <w:p w14:paraId="324CBB2D" w14:textId="77777777" w:rsidR="00640B3A" w:rsidRPr="00640B3A" w:rsidRDefault="00640B3A" w:rsidP="00640B3A">
            <w:pPr>
              <w:jc w:val="center"/>
            </w:pPr>
            <w:r w:rsidRPr="00640B3A">
              <w:t>{{transport_existing_1}}</w:t>
            </w:r>
          </w:p>
          <w:p w14:paraId="179C0CD8" w14:textId="129C4C2E" w:rsidR="00AB6CE7" w:rsidRDefault="00AB6CE7" w:rsidP="00EE0C38">
            <w:pPr>
              <w:jc w:val="center"/>
            </w:pPr>
          </w:p>
        </w:tc>
        <w:tc>
          <w:tcPr>
            <w:tcW w:w="4896" w:type="dxa"/>
          </w:tcPr>
          <w:p w14:paraId="58A56D32" w14:textId="712F24CC" w:rsidR="00AB6CE7" w:rsidRDefault="00AB6CE7" w:rsidP="00640B3A"/>
        </w:tc>
      </w:tr>
      <w:tr w:rsidR="00817A74" w14:paraId="4C15E66A" w14:textId="77777777" w:rsidTr="00AB6CE7">
        <w:tc>
          <w:tcPr>
            <w:tcW w:w="4896" w:type="dxa"/>
          </w:tcPr>
          <w:p w14:paraId="64547360" w14:textId="77777777" w:rsidR="00640B3A" w:rsidRPr="00640B3A" w:rsidRDefault="00640B3A" w:rsidP="00640B3A">
            <w:pPr>
              <w:jc w:val="center"/>
            </w:pPr>
            <w:r w:rsidRPr="00640B3A">
              <w:t>{{transport_existing_2}}</w:t>
            </w:r>
          </w:p>
          <w:p w14:paraId="4B72381B" w14:textId="112345A6" w:rsidR="00817A74" w:rsidRPr="00817A74" w:rsidRDefault="00817A74" w:rsidP="00EE0C38">
            <w:pPr>
              <w:jc w:val="center"/>
            </w:pPr>
          </w:p>
        </w:tc>
        <w:tc>
          <w:tcPr>
            <w:tcW w:w="4896" w:type="dxa"/>
          </w:tcPr>
          <w:p w14:paraId="77DF498F" w14:textId="77777777" w:rsidR="00817A74" w:rsidRDefault="00817A74" w:rsidP="00640B3A"/>
        </w:tc>
      </w:tr>
      <w:tr w:rsidR="00D554DE" w14:paraId="4720342D" w14:textId="77777777" w:rsidTr="00AB6CE7">
        <w:tc>
          <w:tcPr>
            <w:tcW w:w="4896" w:type="dxa"/>
          </w:tcPr>
          <w:p w14:paraId="2F4BCD6A" w14:textId="77777777" w:rsidR="00640B3A" w:rsidRPr="00640B3A" w:rsidRDefault="00640B3A" w:rsidP="00640B3A">
            <w:pPr>
              <w:jc w:val="center"/>
              <w:rPr>
                <w:noProof/>
              </w:rPr>
            </w:pPr>
            <w:r w:rsidRPr="00640B3A">
              <w:rPr>
                <w:noProof/>
              </w:rPr>
              <w:t>{{transport_existing_3}}</w:t>
            </w:r>
          </w:p>
          <w:p w14:paraId="3624602A" w14:textId="1133A8FB" w:rsidR="00D554DE" w:rsidRDefault="00D554DE" w:rsidP="00E16F10">
            <w:pPr>
              <w:jc w:val="center"/>
              <w:rPr>
                <w:noProof/>
              </w:rPr>
            </w:pPr>
          </w:p>
        </w:tc>
        <w:tc>
          <w:tcPr>
            <w:tcW w:w="4896" w:type="dxa"/>
          </w:tcPr>
          <w:p w14:paraId="2C8A0CF7" w14:textId="77777777" w:rsidR="00D554DE" w:rsidRDefault="00D554DE" w:rsidP="001D31FA"/>
        </w:tc>
      </w:tr>
    </w:tbl>
    <w:p w14:paraId="574D7426" w14:textId="77777777" w:rsidR="009218D7" w:rsidRDefault="009218D7" w:rsidP="001A00C7"/>
    <w:p w14:paraId="56461D46" w14:textId="1D7D9D4E" w:rsidR="00604145" w:rsidRDefault="00604145" w:rsidP="00604145">
      <w:pPr>
        <w:pStyle w:val="Heading1"/>
        <w:rPr>
          <w:rFonts w:hint="eastAsia"/>
        </w:rPr>
      </w:pPr>
      <w:bookmarkStart w:id="6" w:name="_Toc240981422"/>
      <w:r>
        <w:lastRenderedPageBreak/>
        <w:t xml:space="preserve">Equipment </w:t>
      </w:r>
      <w:bookmarkEnd w:id="6"/>
      <w:r w:rsidR="009A4864">
        <w:t>layout</w:t>
      </w:r>
    </w:p>
    <w:tbl>
      <w:tblPr>
        <w:tblStyle w:val="TableGrid"/>
        <w:tblW w:w="9834" w:type="dxa"/>
        <w:tblLook w:val="04A0" w:firstRow="1" w:lastRow="0" w:firstColumn="1" w:lastColumn="0" w:noHBand="0" w:noVBand="1"/>
      </w:tblPr>
      <w:tblGrid>
        <w:gridCol w:w="9834"/>
      </w:tblGrid>
      <w:tr w:rsidR="00EE071F" w14:paraId="2307A383" w14:textId="77777777" w:rsidTr="00BC71E1">
        <w:trPr>
          <w:trHeight w:val="690"/>
        </w:trPr>
        <w:tc>
          <w:tcPr>
            <w:tcW w:w="9834" w:type="dxa"/>
          </w:tcPr>
          <w:p w14:paraId="6AFDBB4F" w14:textId="0D59BC6E" w:rsidR="00EE071F" w:rsidRDefault="009A4864" w:rsidP="00604145">
            <w:r>
              <w:t>Room lay out</w:t>
            </w:r>
          </w:p>
        </w:tc>
      </w:tr>
      <w:tr w:rsidR="003A76F9" w14:paraId="359FF384" w14:textId="77777777" w:rsidTr="00BC71E1">
        <w:trPr>
          <w:trHeight w:val="5192"/>
        </w:trPr>
        <w:tc>
          <w:tcPr>
            <w:tcW w:w="9834" w:type="dxa"/>
          </w:tcPr>
          <w:p w14:paraId="24CF092E" w14:textId="483BFB9B" w:rsidR="003A76F9" w:rsidRDefault="00640B3A" w:rsidP="00640B3A">
            <w:pPr>
              <w:jc w:val="center"/>
            </w:pPr>
            <w:r w:rsidRPr="00640B3A">
              <w:rPr>
                <w:noProof/>
              </w:rPr>
              <w:t>{{equipment_room_layout_img}}</w:t>
            </w:r>
          </w:p>
        </w:tc>
      </w:tr>
      <w:tr w:rsidR="009A4864" w14:paraId="2B2BF2B7" w14:textId="77777777" w:rsidTr="00BC71E1">
        <w:trPr>
          <w:trHeight w:val="690"/>
        </w:trPr>
        <w:tc>
          <w:tcPr>
            <w:tcW w:w="9834" w:type="dxa"/>
          </w:tcPr>
          <w:p w14:paraId="1A402DDB" w14:textId="3807DC14" w:rsidR="009A4864" w:rsidRDefault="009A4864" w:rsidP="00604145">
            <w:pPr>
              <w:rPr>
                <w:noProof/>
              </w:rPr>
            </w:pPr>
            <w:r>
              <w:rPr>
                <w:noProof/>
              </w:rPr>
              <w:t>Cable routing and layout</w:t>
            </w:r>
          </w:p>
        </w:tc>
      </w:tr>
      <w:tr w:rsidR="009A4864" w14:paraId="6F3111BD" w14:textId="77777777" w:rsidTr="00BC71E1">
        <w:trPr>
          <w:trHeight w:val="4688"/>
        </w:trPr>
        <w:tc>
          <w:tcPr>
            <w:tcW w:w="9834" w:type="dxa"/>
          </w:tcPr>
          <w:p w14:paraId="57D3B0C3" w14:textId="12A3DB2E" w:rsidR="009A4864" w:rsidRDefault="00640B3A" w:rsidP="003F5687">
            <w:pPr>
              <w:jc w:val="center"/>
              <w:rPr>
                <w:noProof/>
              </w:rPr>
            </w:pPr>
            <w:r w:rsidRPr="00640B3A">
              <w:rPr>
                <w:noProof/>
              </w:rPr>
              <w:t>{{equipment_cable_routing_img}}</w:t>
            </w:r>
          </w:p>
        </w:tc>
      </w:tr>
    </w:tbl>
    <w:p w14:paraId="40182923" w14:textId="77777777" w:rsidR="0009287A" w:rsidRDefault="0009287A" w:rsidP="001A00C7"/>
    <w:p w14:paraId="1ABD4FA8" w14:textId="2B334E9F" w:rsidR="00801865" w:rsidRDefault="00626738" w:rsidP="00801865">
      <w:pPr>
        <w:pStyle w:val="Heading1"/>
        <w:rPr>
          <w:rFonts w:hint="eastAsia"/>
        </w:rPr>
      </w:pPr>
      <w:bookmarkStart w:id="7" w:name="_Toc240981423"/>
      <w:r>
        <w:lastRenderedPageBreak/>
        <w:t xml:space="preserve">Materials </w:t>
      </w:r>
      <w:r w:rsidR="00772ED4">
        <w:t>/ Inventory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4"/>
        <w:gridCol w:w="2597"/>
        <w:gridCol w:w="3041"/>
      </w:tblGrid>
      <w:tr w:rsidR="00772ED4" w14:paraId="5DFCBAA8" w14:textId="77777777" w:rsidTr="00C46677">
        <w:tc>
          <w:tcPr>
            <w:tcW w:w="5305" w:type="dxa"/>
          </w:tcPr>
          <w:p w14:paraId="1CD5E835" w14:textId="07035677" w:rsidR="00772ED4" w:rsidRDefault="0072708B" w:rsidP="00772ED4">
            <w:r>
              <w:t>Materials needed</w:t>
            </w:r>
          </w:p>
        </w:tc>
        <w:tc>
          <w:tcPr>
            <w:tcW w:w="1223" w:type="dxa"/>
          </w:tcPr>
          <w:p w14:paraId="5539F918" w14:textId="40D9D697" w:rsidR="00772ED4" w:rsidRDefault="00772ED4" w:rsidP="00772ED4">
            <w:r>
              <w:t>unit</w:t>
            </w:r>
          </w:p>
        </w:tc>
        <w:tc>
          <w:tcPr>
            <w:tcW w:w="3264" w:type="dxa"/>
          </w:tcPr>
          <w:p w14:paraId="2C15DE45" w14:textId="5CCF7981" w:rsidR="00772ED4" w:rsidRDefault="00520909" w:rsidP="00772ED4">
            <w:r>
              <w:t>Proposed length / pcs</w:t>
            </w:r>
          </w:p>
        </w:tc>
      </w:tr>
      <w:tr w:rsidR="00772ED4" w14:paraId="6459EFFE" w14:textId="77777777" w:rsidTr="00C46677">
        <w:tc>
          <w:tcPr>
            <w:tcW w:w="5305" w:type="dxa"/>
          </w:tcPr>
          <w:p w14:paraId="73CAF52E" w14:textId="77777777" w:rsidR="00C46677" w:rsidRDefault="00C46677" w:rsidP="00C46677">
            <w:pPr>
              <w:pStyle w:val="Default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Proposed length of grounding (OLT MF-2 to Existing ground ) #8</w:t>
            </w:r>
          </w:p>
          <w:p w14:paraId="4391A4B6" w14:textId="1176F577" w:rsidR="00772ED4" w:rsidRDefault="00772ED4" w:rsidP="00772ED4"/>
        </w:tc>
        <w:tc>
          <w:tcPr>
            <w:tcW w:w="1223" w:type="dxa"/>
          </w:tcPr>
          <w:p w14:paraId="4568A040" w14:textId="64EC8FD4" w:rsidR="00772ED4" w:rsidRDefault="00640B3A" w:rsidP="00772ED4">
            <w:r w:rsidRPr="00640B3A">
              <w:t>{{ mat_grounding_unit }}</w:t>
            </w:r>
          </w:p>
        </w:tc>
        <w:tc>
          <w:tcPr>
            <w:tcW w:w="3264" w:type="dxa"/>
          </w:tcPr>
          <w:p w14:paraId="2F035E34" w14:textId="77777777" w:rsidR="00640B3A" w:rsidRPr="00640B3A" w:rsidRDefault="00640B3A" w:rsidP="00640B3A">
            <w:r w:rsidRPr="00640B3A">
              <w:t>{{ mat_grounding_qty }}</w:t>
            </w:r>
          </w:p>
          <w:p w14:paraId="59D891B0" w14:textId="77777777" w:rsidR="00772ED4" w:rsidRDefault="00772ED4" w:rsidP="00772ED4"/>
        </w:tc>
      </w:tr>
      <w:tr w:rsidR="00FA289C" w14:paraId="4D3B428C" w14:textId="77777777" w:rsidTr="00C46677">
        <w:tc>
          <w:tcPr>
            <w:tcW w:w="5305" w:type="dxa"/>
          </w:tcPr>
          <w:p w14:paraId="6958C20E" w14:textId="02321A9A" w:rsidR="00FA289C" w:rsidRDefault="00FA289C" w:rsidP="00FA289C">
            <w:r>
              <w:rPr>
                <w:color w:val="FF0000"/>
                <w:sz w:val="23"/>
                <w:szCs w:val="23"/>
              </w:rPr>
              <w:t>Proposed length of patchcord (OLT to Transport)</w:t>
            </w:r>
          </w:p>
        </w:tc>
        <w:tc>
          <w:tcPr>
            <w:tcW w:w="1223" w:type="dxa"/>
          </w:tcPr>
          <w:p w14:paraId="0D198AAD" w14:textId="163E0904" w:rsidR="00FA289C" w:rsidRDefault="00640B3A" w:rsidP="00FA289C">
            <w:r w:rsidRPr="00640B3A">
              <w:t>{{ mat_patchcord_unit }}</w:t>
            </w:r>
          </w:p>
        </w:tc>
        <w:tc>
          <w:tcPr>
            <w:tcW w:w="3264" w:type="dxa"/>
          </w:tcPr>
          <w:p w14:paraId="6EE97FE5" w14:textId="77777777" w:rsidR="00640B3A" w:rsidRPr="00640B3A" w:rsidRDefault="00640B3A" w:rsidP="00640B3A">
            <w:r w:rsidRPr="00640B3A">
              <w:t>{{ mat_patchcord_qty }}</w:t>
            </w:r>
          </w:p>
          <w:p w14:paraId="27E9BE6E" w14:textId="77777777" w:rsidR="00FA289C" w:rsidRDefault="00FA289C" w:rsidP="00FA289C"/>
        </w:tc>
      </w:tr>
      <w:tr w:rsidR="00FA289C" w14:paraId="6E1E38B5" w14:textId="77777777" w:rsidTr="00C46677">
        <w:tc>
          <w:tcPr>
            <w:tcW w:w="5305" w:type="dxa"/>
          </w:tcPr>
          <w:p w14:paraId="7574E4B9" w14:textId="5733311A" w:rsidR="00FA289C" w:rsidRDefault="00FA289C" w:rsidP="00FA289C">
            <w:r>
              <w:rPr>
                <w:color w:val="FF0000"/>
                <w:sz w:val="23"/>
                <w:szCs w:val="23"/>
              </w:rPr>
              <w:t>Proposed length of Power Cable #14/2c (Blue/Black)</w:t>
            </w:r>
          </w:p>
        </w:tc>
        <w:tc>
          <w:tcPr>
            <w:tcW w:w="1223" w:type="dxa"/>
          </w:tcPr>
          <w:p w14:paraId="207794AE" w14:textId="35BC5CBA" w:rsidR="00FA289C" w:rsidRDefault="00640B3A" w:rsidP="00FA289C">
            <w:r w:rsidRPr="00640B3A">
              <w:t>{{ mat_powercable_unit }}</w:t>
            </w:r>
          </w:p>
        </w:tc>
        <w:tc>
          <w:tcPr>
            <w:tcW w:w="3264" w:type="dxa"/>
          </w:tcPr>
          <w:p w14:paraId="07FD7C1F" w14:textId="77777777" w:rsidR="00640B3A" w:rsidRPr="00640B3A" w:rsidRDefault="00640B3A" w:rsidP="00640B3A">
            <w:r w:rsidRPr="00640B3A">
              <w:t>{{ mat_powercable_qty }}</w:t>
            </w:r>
          </w:p>
          <w:p w14:paraId="268F9A46" w14:textId="77777777" w:rsidR="00FA289C" w:rsidRDefault="00FA289C" w:rsidP="00FA289C"/>
        </w:tc>
      </w:tr>
      <w:tr w:rsidR="00AD68E4" w14:paraId="2F156060" w14:textId="77777777" w:rsidTr="00C46677">
        <w:tc>
          <w:tcPr>
            <w:tcW w:w="5305" w:type="dxa"/>
          </w:tcPr>
          <w:p w14:paraId="18726A52" w14:textId="23E9AEC1" w:rsidR="00AD68E4" w:rsidRDefault="00AD68E4" w:rsidP="00AD68E4">
            <w:pPr>
              <w:pStyle w:val="Figuretitle"/>
            </w:pPr>
            <w:r>
              <w:rPr>
                <w:sz w:val="23"/>
                <w:szCs w:val="23"/>
              </w:rPr>
              <w:t>Terminal lugs (#12 AWG)</w:t>
            </w:r>
          </w:p>
        </w:tc>
        <w:tc>
          <w:tcPr>
            <w:tcW w:w="1223" w:type="dxa"/>
          </w:tcPr>
          <w:p w14:paraId="78659B49" w14:textId="72A42045" w:rsidR="00AD68E4" w:rsidRDefault="00640B3A" w:rsidP="00AD68E4">
            <w:r w:rsidRPr="00640B3A">
              <w:t>{{ mat_lugs_unit }}</w:t>
            </w:r>
          </w:p>
        </w:tc>
        <w:tc>
          <w:tcPr>
            <w:tcW w:w="3264" w:type="dxa"/>
          </w:tcPr>
          <w:p w14:paraId="6D033501" w14:textId="1A3D1E33" w:rsidR="00AD68E4" w:rsidRDefault="00640B3A" w:rsidP="00AD68E4">
            <w:r w:rsidRPr="00640B3A">
              <w:t>{{ mat_lugs_qty }}</w:t>
            </w:r>
          </w:p>
        </w:tc>
      </w:tr>
      <w:tr w:rsidR="00AD68E4" w14:paraId="0714BFDC" w14:textId="77777777" w:rsidTr="00C46677">
        <w:tc>
          <w:tcPr>
            <w:tcW w:w="5305" w:type="dxa"/>
          </w:tcPr>
          <w:p w14:paraId="621F03D6" w14:textId="56E1DFDA" w:rsidR="00AD68E4" w:rsidRDefault="00AD68E4" w:rsidP="00AD68E4">
            <w:r>
              <w:rPr>
                <w:sz w:val="23"/>
                <w:szCs w:val="23"/>
              </w:rPr>
              <w:t>Shrinkable tube</w:t>
            </w:r>
          </w:p>
        </w:tc>
        <w:tc>
          <w:tcPr>
            <w:tcW w:w="1223" w:type="dxa"/>
          </w:tcPr>
          <w:p w14:paraId="5AE31516" w14:textId="59A93F3B" w:rsidR="00AD68E4" w:rsidRDefault="00640B3A" w:rsidP="00AD68E4">
            <w:r w:rsidRPr="00640B3A">
              <w:t>{{ mat_tube_unit }}</w:t>
            </w:r>
          </w:p>
        </w:tc>
        <w:tc>
          <w:tcPr>
            <w:tcW w:w="3264" w:type="dxa"/>
          </w:tcPr>
          <w:p w14:paraId="54ACDFDB" w14:textId="5258E564" w:rsidR="00AD68E4" w:rsidRDefault="00640B3A" w:rsidP="00AD68E4">
            <w:r w:rsidRPr="00640B3A">
              <w:t>{{ mat_tube_qty }}</w:t>
            </w:r>
          </w:p>
        </w:tc>
      </w:tr>
      <w:tr w:rsidR="00AD68E4" w14:paraId="2A902EC2" w14:textId="77777777" w:rsidTr="00C46677">
        <w:tc>
          <w:tcPr>
            <w:tcW w:w="5305" w:type="dxa"/>
          </w:tcPr>
          <w:p w14:paraId="2860000A" w14:textId="3255A1D0" w:rsidR="00AD68E4" w:rsidRDefault="00AD68E4" w:rsidP="00AD68E4">
            <w:r>
              <w:rPr>
                <w:sz w:val="23"/>
                <w:szCs w:val="23"/>
              </w:rPr>
              <w:t>Tie wrap x 8 inches</w:t>
            </w:r>
          </w:p>
        </w:tc>
        <w:tc>
          <w:tcPr>
            <w:tcW w:w="1223" w:type="dxa"/>
          </w:tcPr>
          <w:p w14:paraId="05EE4193" w14:textId="795BABDE" w:rsidR="00AD68E4" w:rsidRDefault="00640B3A" w:rsidP="00AD68E4">
            <w:r w:rsidRPr="00640B3A">
              <w:t>{{ mat_tiewrap_unit }}</w:t>
            </w:r>
          </w:p>
        </w:tc>
        <w:tc>
          <w:tcPr>
            <w:tcW w:w="3264" w:type="dxa"/>
          </w:tcPr>
          <w:p w14:paraId="205651E3" w14:textId="5A4F0D44" w:rsidR="00AD68E4" w:rsidRDefault="00640B3A" w:rsidP="00AD68E4">
            <w:r w:rsidRPr="00640B3A">
              <w:t>{{ mat_tiewrap_qty }}</w:t>
            </w:r>
          </w:p>
        </w:tc>
      </w:tr>
      <w:tr w:rsidR="00AD68E4" w14:paraId="4DB1F10C" w14:textId="77777777" w:rsidTr="00C46677">
        <w:tc>
          <w:tcPr>
            <w:tcW w:w="5305" w:type="dxa"/>
          </w:tcPr>
          <w:p w14:paraId="71CDA3CA" w14:textId="1A2D6675" w:rsidR="00AD68E4" w:rsidRDefault="00AD68E4" w:rsidP="00AD68E4">
            <w:r>
              <w:rPr>
                <w:sz w:val="23"/>
                <w:szCs w:val="23"/>
              </w:rPr>
              <w:t xml:space="preserve">Terminal Log #14-8 </w:t>
            </w:r>
          </w:p>
        </w:tc>
        <w:tc>
          <w:tcPr>
            <w:tcW w:w="1223" w:type="dxa"/>
          </w:tcPr>
          <w:p w14:paraId="791160DC" w14:textId="4ED87DBD" w:rsidR="00AD68E4" w:rsidRDefault="00640B3A" w:rsidP="00AD68E4">
            <w:r w:rsidRPr="00640B3A">
              <w:t>{{ mat_termlog_unit }}</w:t>
            </w:r>
          </w:p>
        </w:tc>
        <w:tc>
          <w:tcPr>
            <w:tcW w:w="3264" w:type="dxa"/>
          </w:tcPr>
          <w:p w14:paraId="2ABDC817" w14:textId="0572F8DF" w:rsidR="00AD68E4" w:rsidRDefault="00640B3A" w:rsidP="00AD68E4">
            <w:r w:rsidRPr="00640B3A">
              <w:t>{{ mat_termlog_qty }}</w:t>
            </w:r>
          </w:p>
        </w:tc>
      </w:tr>
      <w:tr w:rsidR="00F5799F" w14:paraId="51738F65" w14:textId="77777777" w:rsidTr="00C46677">
        <w:tc>
          <w:tcPr>
            <w:tcW w:w="5305" w:type="dxa"/>
          </w:tcPr>
          <w:p w14:paraId="6F70D00D" w14:textId="77777777" w:rsidR="0072708B" w:rsidRDefault="0072708B" w:rsidP="0072708B">
            <w:pPr>
              <w:pStyle w:val="Default"/>
              <w:rPr>
                <w:color w:val="FF0000"/>
                <w:sz w:val="23"/>
                <w:szCs w:val="23"/>
              </w:rPr>
            </w:pPr>
            <w:r>
              <w:rPr>
                <w:color w:val="FF0000"/>
                <w:sz w:val="23"/>
                <w:szCs w:val="23"/>
              </w:rPr>
              <w:t>Liquid-tight Flexible Steel Conduit</w:t>
            </w:r>
          </w:p>
          <w:p w14:paraId="099F1FEA" w14:textId="77777777" w:rsidR="00F5799F" w:rsidRDefault="00F5799F" w:rsidP="00772ED4"/>
        </w:tc>
        <w:tc>
          <w:tcPr>
            <w:tcW w:w="1223" w:type="dxa"/>
          </w:tcPr>
          <w:p w14:paraId="3897F6ED" w14:textId="5A452485" w:rsidR="00F5799F" w:rsidRDefault="00640B3A" w:rsidP="00772ED4">
            <w:r w:rsidRPr="00640B3A">
              <w:t>{{ mat_conduit_unit }}</w:t>
            </w:r>
          </w:p>
        </w:tc>
        <w:tc>
          <w:tcPr>
            <w:tcW w:w="3264" w:type="dxa"/>
          </w:tcPr>
          <w:p w14:paraId="38E8AE4D" w14:textId="0AC7ECBF" w:rsidR="00F5799F" w:rsidRDefault="00640B3A" w:rsidP="00772ED4">
            <w:r w:rsidRPr="00640B3A">
              <w:t>{{ mat_conduit_qty }}</w:t>
            </w:r>
          </w:p>
        </w:tc>
      </w:tr>
      <w:tr w:rsidR="00F5799F" w14:paraId="70AF04EE" w14:textId="77777777" w:rsidTr="00C46677">
        <w:tc>
          <w:tcPr>
            <w:tcW w:w="5305" w:type="dxa"/>
          </w:tcPr>
          <w:p w14:paraId="7618EDD1" w14:textId="1F62908C" w:rsidR="00F5799F" w:rsidRDefault="00B531F4" w:rsidP="00772ED4">
            <w:r>
              <w:t xml:space="preserve">DC breaker </w:t>
            </w:r>
          </w:p>
        </w:tc>
        <w:tc>
          <w:tcPr>
            <w:tcW w:w="1223" w:type="dxa"/>
          </w:tcPr>
          <w:p w14:paraId="35686416" w14:textId="24C3868B" w:rsidR="00F5799F" w:rsidRDefault="00640B3A" w:rsidP="00772ED4">
            <w:r w:rsidRPr="00640B3A">
              <w:t>{{ mat_dcbreaker_unit }}</w:t>
            </w:r>
          </w:p>
        </w:tc>
        <w:tc>
          <w:tcPr>
            <w:tcW w:w="3264" w:type="dxa"/>
          </w:tcPr>
          <w:p w14:paraId="00D46EE5" w14:textId="31A71927" w:rsidR="00F5799F" w:rsidRDefault="00640B3A" w:rsidP="00772ED4">
            <w:r w:rsidRPr="00640B3A">
              <w:t>{{ mat_dcbreaker_qty }}</w:t>
            </w:r>
          </w:p>
        </w:tc>
      </w:tr>
      <w:tr w:rsidR="00F5799F" w14:paraId="2F065ADD" w14:textId="77777777" w:rsidTr="00C46677">
        <w:tc>
          <w:tcPr>
            <w:tcW w:w="5305" w:type="dxa"/>
          </w:tcPr>
          <w:p w14:paraId="64D43925" w14:textId="77777777" w:rsidR="00F5799F" w:rsidRDefault="00F5799F" w:rsidP="00772ED4"/>
        </w:tc>
        <w:tc>
          <w:tcPr>
            <w:tcW w:w="1223" w:type="dxa"/>
          </w:tcPr>
          <w:p w14:paraId="3CA1243F" w14:textId="77777777" w:rsidR="00F5799F" w:rsidRDefault="00F5799F" w:rsidP="00772ED4"/>
        </w:tc>
        <w:tc>
          <w:tcPr>
            <w:tcW w:w="3264" w:type="dxa"/>
          </w:tcPr>
          <w:p w14:paraId="0CF85CA2" w14:textId="77777777" w:rsidR="00F5799F" w:rsidRDefault="00F5799F" w:rsidP="00772ED4"/>
        </w:tc>
      </w:tr>
      <w:tr w:rsidR="00F5799F" w14:paraId="0EA10140" w14:textId="77777777" w:rsidTr="00C46677">
        <w:tc>
          <w:tcPr>
            <w:tcW w:w="5305" w:type="dxa"/>
          </w:tcPr>
          <w:p w14:paraId="63E94353" w14:textId="77777777" w:rsidR="00F5799F" w:rsidRDefault="00F5799F" w:rsidP="00772ED4"/>
        </w:tc>
        <w:tc>
          <w:tcPr>
            <w:tcW w:w="1223" w:type="dxa"/>
          </w:tcPr>
          <w:p w14:paraId="06C8ACAF" w14:textId="77777777" w:rsidR="00F5799F" w:rsidRDefault="00F5799F" w:rsidP="00772ED4"/>
        </w:tc>
        <w:tc>
          <w:tcPr>
            <w:tcW w:w="3264" w:type="dxa"/>
          </w:tcPr>
          <w:p w14:paraId="5B956DC5" w14:textId="77777777" w:rsidR="00F5799F" w:rsidRDefault="00F5799F" w:rsidP="00772ED4"/>
        </w:tc>
      </w:tr>
      <w:tr w:rsidR="00F5799F" w14:paraId="15F62834" w14:textId="77777777" w:rsidTr="00C46677">
        <w:tc>
          <w:tcPr>
            <w:tcW w:w="5305" w:type="dxa"/>
          </w:tcPr>
          <w:p w14:paraId="458E9D68" w14:textId="77777777" w:rsidR="00F5799F" w:rsidRDefault="00F5799F" w:rsidP="00772ED4"/>
        </w:tc>
        <w:tc>
          <w:tcPr>
            <w:tcW w:w="1223" w:type="dxa"/>
          </w:tcPr>
          <w:p w14:paraId="0B397A59" w14:textId="77777777" w:rsidR="00F5799F" w:rsidRDefault="00F5799F" w:rsidP="00772ED4"/>
        </w:tc>
        <w:tc>
          <w:tcPr>
            <w:tcW w:w="3264" w:type="dxa"/>
          </w:tcPr>
          <w:p w14:paraId="37175A76" w14:textId="77777777" w:rsidR="00F5799F" w:rsidRDefault="00F5799F" w:rsidP="00772ED4"/>
        </w:tc>
      </w:tr>
      <w:tr w:rsidR="00F5799F" w14:paraId="5C98AEA0" w14:textId="77777777" w:rsidTr="00C46677">
        <w:tc>
          <w:tcPr>
            <w:tcW w:w="5305" w:type="dxa"/>
          </w:tcPr>
          <w:p w14:paraId="60B97405" w14:textId="77777777" w:rsidR="00F5799F" w:rsidRDefault="00F5799F" w:rsidP="00772ED4"/>
        </w:tc>
        <w:tc>
          <w:tcPr>
            <w:tcW w:w="1223" w:type="dxa"/>
          </w:tcPr>
          <w:p w14:paraId="45A4C54C" w14:textId="77777777" w:rsidR="00F5799F" w:rsidRDefault="00F5799F" w:rsidP="00772ED4"/>
        </w:tc>
        <w:tc>
          <w:tcPr>
            <w:tcW w:w="3264" w:type="dxa"/>
          </w:tcPr>
          <w:p w14:paraId="5D31DA83" w14:textId="77777777" w:rsidR="00F5799F" w:rsidRDefault="00F5799F" w:rsidP="00772ED4"/>
        </w:tc>
      </w:tr>
    </w:tbl>
    <w:p w14:paraId="4B6A233B" w14:textId="77777777" w:rsidR="00772ED4" w:rsidRPr="00772ED4" w:rsidRDefault="00772ED4" w:rsidP="00772ED4"/>
    <w:p w14:paraId="096CBF12" w14:textId="77777777" w:rsidR="003F2C91" w:rsidRDefault="003F2C91" w:rsidP="003F2C91"/>
    <w:p w14:paraId="6AD7DCFC" w14:textId="77777777" w:rsidR="003F2C91" w:rsidRPr="003F2C91" w:rsidRDefault="003F2C91" w:rsidP="003F2C91"/>
    <w:p w14:paraId="42EA62AC" w14:textId="77777777" w:rsidR="0009287A" w:rsidRDefault="0009287A" w:rsidP="001A00C7"/>
    <w:p w14:paraId="090DEB92" w14:textId="7FBFE1A4" w:rsidR="00DB6E54" w:rsidRDefault="00DB6E54" w:rsidP="00DB6E54">
      <w:pPr>
        <w:pStyle w:val="Heading1"/>
        <w:rPr>
          <w:rFonts w:hint="eastAsia"/>
        </w:rPr>
      </w:pPr>
      <w:bookmarkStart w:id="8" w:name="_Toc240981424"/>
      <w:r>
        <w:lastRenderedPageBreak/>
        <w:t>Technical Specifications</w:t>
      </w:r>
      <w:bookmarkEnd w:id="8"/>
    </w:p>
    <w:p w14:paraId="65E37817" w14:textId="77777777" w:rsidR="0009287A" w:rsidRDefault="0009287A" w:rsidP="001A00C7"/>
    <w:p w14:paraId="5589E087" w14:textId="6866FD6F" w:rsidR="0009287A" w:rsidRPr="001A00C7" w:rsidRDefault="00DB6E54" w:rsidP="001A00C7">
      <w:r w:rsidRPr="00DB6E54">
        <w:rPr>
          <w:noProof/>
        </w:rPr>
        <w:drawing>
          <wp:inline distT="0" distB="0" distL="0" distR="0" wp14:anchorId="78348942" wp14:editId="5831A0D8">
            <wp:extent cx="6224270" cy="3886200"/>
            <wp:effectExtent l="0" t="0" r="5080" b="0"/>
            <wp:docPr id="18167841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27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5F690" w14:textId="77777777" w:rsidR="00135B9C" w:rsidRPr="00DB0816" w:rsidRDefault="00427268" w:rsidP="00CB4458">
      <w:pPr>
        <w:pStyle w:val="Heading1"/>
        <w:rPr>
          <w:rFonts w:hint="eastAsia"/>
        </w:rPr>
      </w:pPr>
      <w:bookmarkStart w:id="9" w:name="_Toc240981425"/>
      <w:r>
        <w:lastRenderedPageBreak/>
        <w:t>C</w:t>
      </w:r>
      <w:r w:rsidR="00135B9C" w:rsidRPr="00DB0816">
        <w:t>hange history</w:t>
      </w:r>
      <w:bookmarkEnd w:id="9"/>
    </w:p>
    <w:p w14:paraId="6E90C46E" w14:textId="77777777" w:rsidR="00D17B20" w:rsidRDefault="00083E51" w:rsidP="00CB4458">
      <w:pPr>
        <w:pStyle w:val="Caption"/>
      </w:pPr>
      <w:r>
        <w:fldChar w:fldCharType="begin"/>
      </w:r>
      <w:r>
        <w:instrText xml:space="preserve"> SEQ Table \* ARABIC </w:instrText>
      </w:r>
      <w:r>
        <w:fldChar w:fldCharType="separate"/>
      </w:r>
      <w:bookmarkStart w:id="10" w:name="_Toc113977470"/>
      <w:r w:rsidR="00D90AE5">
        <w:rPr>
          <w:noProof/>
        </w:rPr>
        <w:t>2</w:t>
      </w:r>
      <w:r>
        <w:rPr>
          <w:noProof/>
        </w:rPr>
        <w:fldChar w:fldCharType="end"/>
      </w:r>
      <w:r w:rsidR="00D17B20">
        <w:t>. Change history</w:t>
      </w:r>
      <w:bookmarkEnd w:id="10"/>
    </w:p>
    <w:tbl>
      <w:tblPr>
        <w:tblpPr w:leftFromText="181" w:rightFromText="181" w:vertAnchor="text" w:tblpY="1"/>
        <w:tblOverlap w:val="never"/>
        <w:tblW w:w="963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07"/>
        <w:gridCol w:w="716"/>
        <w:gridCol w:w="1264"/>
        <w:gridCol w:w="755"/>
        <w:gridCol w:w="717"/>
        <w:gridCol w:w="1015"/>
        <w:gridCol w:w="1264"/>
        <w:gridCol w:w="995"/>
        <w:gridCol w:w="1264"/>
        <w:gridCol w:w="1242"/>
      </w:tblGrid>
      <w:tr w:rsidR="002E1A83" w:rsidRPr="00CF14C9" w14:paraId="74133B1B" w14:textId="77777777" w:rsidTr="00D17B20">
        <w:trPr>
          <w:trHeight w:val="272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CCB329" w14:textId="77777777" w:rsidR="00DC6FB4" w:rsidRPr="00DB5914" w:rsidRDefault="00DC6FB4" w:rsidP="00DB5914">
            <w:pPr>
              <w:pStyle w:val="Tableheader-Text"/>
              <w:framePr w:hSpace="0" w:wrap="auto" w:vAnchor="margin" w:yAlign="inline"/>
              <w:suppressOverlap w:val="0"/>
            </w:pPr>
            <w:r w:rsidRPr="00DB5914">
              <w:t>Ver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0207D5" w14:textId="77777777" w:rsidR="00DC6FB4" w:rsidRPr="00DB5914" w:rsidRDefault="00DC6FB4" w:rsidP="00DB5914">
            <w:pPr>
              <w:pStyle w:val="Tableheader-Text"/>
              <w:framePr w:hSpace="0" w:wrap="auto" w:vAnchor="margin" w:yAlign="inline"/>
              <w:suppressOverlap w:val="0"/>
            </w:pPr>
            <w:r w:rsidRPr="00DB5914">
              <w:t>Status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F34B59" w14:textId="77777777" w:rsidR="00DC6FB4" w:rsidRPr="00DB5914" w:rsidRDefault="00DC6FB4" w:rsidP="00DB5914">
            <w:pPr>
              <w:pStyle w:val="Tableheader-Text"/>
              <w:framePr w:hSpace="0" w:wrap="auto" w:vAnchor="margin" w:yAlign="inline"/>
              <w:suppressOverlap w:val="0"/>
            </w:pPr>
            <w:r w:rsidRPr="00DB5914">
              <w:t>Date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9E6E6C" w14:textId="77777777" w:rsidR="00DC6FB4" w:rsidRPr="00DB5914" w:rsidRDefault="00DC6FB4" w:rsidP="00DB5914">
            <w:pPr>
              <w:pStyle w:val="Tableheader-Text"/>
              <w:framePr w:hSpace="0" w:wrap="auto" w:vAnchor="margin" w:yAlign="inline"/>
              <w:suppressOverlap w:val="0"/>
            </w:pPr>
            <w:r w:rsidRPr="00DB5914">
              <w:t>Author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FEFDF4" w14:textId="77777777" w:rsidR="00DC6FB4" w:rsidRPr="00DB5914" w:rsidRDefault="00DC6FB4" w:rsidP="00DB5914">
            <w:pPr>
              <w:pStyle w:val="Tableheader-Text"/>
              <w:framePr w:hSpace="0" w:wrap="auto" w:vAnchor="margin" w:yAlign="inline"/>
              <w:suppressOverlap w:val="0"/>
            </w:pPr>
            <w:r w:rsidRPr="00DB5914">
              <w:t>Owner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612F84" w14:textId="77777777" w:rsidR="00DC6FB4" w:rsidRPr="00DB5914" w:rsidRDefault="00DC6FB4" w:rsidP="00DB5914">
            <w:pPr>
              <w:pStyle w:val="Tableheader-Text"/>
              <w:framePr w:hSpace="0" w:wrap="auto" w:vAnchor="margin" w:yAlign="inline"/>
              <w:suppressOverlap w:val="0"/>
            </w:pPr>
            <w:r w:rsidRPr="00DB5914">
              <w:t>Reviewed by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268A570" w14:textId="77777777" w:rsidR="00DC6FB4" w:rsidRPr="00DB5914" w:rsidRDefault="00DC6FB4" w:rsidP="00DB5914">
            <w:pPr>
              <w:pStyle w:val="Tableheader-Text"/>
              <w:framePr w:hSpace="0" w:wrap="auto" w:vAnchor="margin" w:yAlign="inline"/>
              <w:suppressOverlap w:val="0"/>
            </w:pPr>
            <w:r w:rsidRPr="00DB5914">
              <w:t>Reviewed date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9F5BEF" w14:textId="77777777" w:rsidR="00DC6FB4" w:rsidRPr="00DB5914" w:rsidRDefault="00DC6FB4" w:rsidP="00DB5914">
            <w:pPr>
              <w:pStyle w:val="Tableheader-Text"/>
              <w:framePr w:hSpace="0" w:wrap="auto" w:vAnchor="margin" w:yAlign="inline"/>
              <w:suppressOverlap w:val="0"/>
            </w:pPr>
            <w:r w:rsidRPr="00DB5914">
              <w:t>Approver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9693AE" w14:textId="77777777" w:rsidR="00DC6FB4" w:rsidRPr="00DB5914" w:rsidRDefault="00DC6FB4" w:rsidP="00DB5914">
            <w:pPr>
              <w:pStyle w:val="Tableheader-Text"/>
              <w:framePr w:hSpace="0" w:wrap="auto" w:vAnchor="margin" w:yAlign="inline"/>
              <w:suppressOverlap w:val="0"/>
            </w:pPr>
            <w:r w:rsidRPr="00DB5914">
              <w:t>Approval date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AC38FF" w14:textId="77777777" w:rsidR="00DC6FB4" w:rsidRPr="00DB5914" w:rsidRDefault="00DC6FB4" w:rsidP="00DB5914">
            <w:pPr>
              <w:pStyle w:val="Tableheader-Text"/>
              <w:framePr w:hSpace="0" w:wrap="auto" w:vAnchor="margin" w:yAlign="inline"/>
              <w:suppressOverlap w:val="0"/>
            </w:pPr>
            <w:r w:rsidRPr="00DB5914">
              <w:t>Description of changes</w:t>
            </w:r>
          </w:p>
        </w:tc>
      </w:tr>
      <w:tr w:rsidR="00442F32" w:rsidRPr="00DB5914" w14:paraId="511697D5" w14:textId="77777777" w:rsidTr="00D17B20">
        <w:trPr>
          <w:trHeight w:val="373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604D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0.1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31FA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Draft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3304" w14:textId="77777777" w:rsidR="00DC6FB4" w:rsidRPr="00DB5914" w:rsidRDefault="003D0E51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YYYY.MM.DD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E935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7E68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21B1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B48D6" w14:textId="77777777" w:rsidR="00DC6FB4" w:rsidRPr="00DB5914" w:rsidRDefault="003D0E51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YYYY.MM.DD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02CB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29C6" w14:textId="77777777" w:rsidR="00DC6FB4" w:rsidRPr="00DB5914" w:rsidRDefault="003D0E51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YYYY.MM.DD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4682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Comments</w:t>
            </w:r>
          </w:p>
        </w:tc>
      </w:tr>
      <w:tr w:rsidR="00442F32" w:rsidRPr="00DB5914" w14:paraId="147BAFBF" w14:textId="77777777" w:rsidTr="00D17B20">
        <w:trPr>
          <w:trHeight w:val="373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9F77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0.2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9750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Draft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8DEF" w14:textId="77777777" w:rsidR="00DC6FB4" w:rsidRPr="00DB5914" w:rsidRDefault="003D0E51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YYYY.MM.DD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FAAB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3ABA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CBCA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AC2C" w14:textId="77777777" w:rsidR="00DC6FB4" w:rsidRPr="00DB5914" w:rsidRDefault="003D0E51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YYYY.MM.DD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D8C5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CDAA" w14:textId="77777777" w:rsidR="00DC6FB4" w:rsidRPr="00DB5914" w:rsidRDefault="003D0E51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YYYY.MM.DD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D344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Comments</w:t>
            </w:r>
          </w:p>
        </w:tc>
      </w:tr>
      <w:tr w:rsidR="00442F32" w:rsidRPr="00DB5914" w14:paraId="191D03A4" w14:textId="77777777" w:rsidTr="00D17B20">
        <w:trPr>
          <w:trHeight w:val="373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F645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1.0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A4A3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Draft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C672" w14:textId="77777777" w:rsidR="00DC6FB4" w:rsidRPr="00DB5914" w:rsidRDefault="003D0E51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YYYY.MM.DD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FD52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20EF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4B44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2C65" w14:textId="77777777" w:rsidR="00DC6FB4" w:rsidRPr="00DB5914" w:rsidRDefault="003D0E51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YYYY.MM.DD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FD7A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Name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028C" w14:textId="77777777" w:rsidR="00DC6FB4" w:rsidRPr="00DB5914" w:rsidRDefault="003D0E51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YYYY.MM.DD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6470" w14:textId="77777777" w:rsidR="00DC6FB4" w:rsidRPr="00DB5914" w:rsidRDefault="00DC6FB4" w:rsidP="00DB5914">
            <w:pPr>
              <w:pStyle w:val="Tablecell-Text"/>
              <w:framePr w:hSpace="0" w:wrap="auto" w:vAnchor="margin" w:yAlign="inline"/>
              <w:suppressOverlap w:val="0"/>
            </w:pPr>
            <w:r w:rsidRPr="00DB5914">
              <w:t>Comments</w:t>
            </w:r>
          </w:p>
        </w:tc>
      </w:tr>
    </w:tbl>
    <w:p w14:paraId="09217416" w14:textId="77777777" w:rsidR="00EC36D6" w:rsidRPr="008F1367" w:rsidRDefault="00EC36D6" w:rsidP="00CB4458"/>
    <w:sectPr w:rsidR="00EC36D6" w:rsidRPr="008F1367" w:rsidSect="00145430">
      <w:headerReference w:type="default" r:id="rId10"/>
      <w:footerReference w:type="default" r:id="rId11"/>
      <w:footerReference w:type="first" r:id="rId12"/>
      <w:pgSz w:w="12240" w:h="15840" w:code="1"/>
      <w:pgMar w:top="1701" w:right="1134" w:bottom="1440" w:left="130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A6FD5" w14:textId="77777777" w:rsidR="00EF72BD" w:rsidRDefault="00EF72BD" w:rsidP="00CB4458">
      <w:r>
        <w:separator/>
      </w:r>
    </w:p>
  </w:endnote>
  <w:endnote w:type="continuationSeparator" w:id="0">
    <w:p w14:paraId="70B83DE7" w14:textId="77777777" w:rsidR="00EF72BD" w:rsidRDefault="00EF72BD" w:rsidP="00CB4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 Light">
    <w:altName w:val="Segoe UI Light"/>
    <w:charset w:val="00"/>
    <w:family w:val="roman"/>
    <w:pitch w:val="default"/>
    <w:embedRegular r:id="rId1" w:fontKey="{DC78ED7F-273D-4F94-B13E-2FB00562FB2F}"/>
    <w:embedBold r:id="rId2" w:fontKey="{3CBA2A87-3A1F-4520-A527-56BC126A6740}"/>
    <w:embedItalic r:id="rId3" w:fontKey="{72CAA11E-EF2C-465C-89A9-C864AB01C075}"/>
    <w:embedBoldItalic r:id="rId4" w:fontKey="{614A5459-02A1-4635-8D46-6495CD73D8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">
    <w:charset w:val="00"/>
    <w:family w:val="swiss"/>
    <w:pitch w:val="variable"/>
    <w:sig w:usb0="A00002FF" w:usb1="700078FB" w:usb2="0001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okia Pure Headline Light">
    <w:altName w:val="Cambria"/>
    <w:charset w:val="00"/>
    <w:family w:val="roman"/>
    <w:pitch w:val="default"/>
    <w:embedRegular r:id="rId5" w:fontKey="{B47820B2-9266-47D3-8765-EFF361CD5C46}"/>
    <w:embedItalic r:id="rId6" w:fontKey="{6543F27B-85B1-4096-951D-DC53BB309EB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AE22A74C-0B21-4A50-A31E-12B4C51C908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1BD4AFAD-73A9-437E-B899-1246513C41D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kia Pure Text DFLT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18CC9EDE-0618-4C5D-8988-4885A2868A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7E4A41C9-2FEC-4759-84B5-54B4E05F2F8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1" w:subsetted="1" w:fontKey="{C7C3EE0E-D73B-4244-86A7-5D82CBE465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4" w:type="dxa"/>
      <w:tblBorders>
        <w:top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01"/>
      <w:gridCol w:w="3828"/>
      <w:gridCol w:w="2405"/>
    </w:tblGrid>
    <w:tr w:rsidR="00F45A9E" w:rsidRPr="00DB5914" w14:paraId="1B892DE6" w14:textId="77777777" w:rsidTr="00073FBF">
      <w:tc>
        <w:tcPr>
          <w:tcW w:w="3401" w:type="dxa"/>
          <w:hideMark/>
        </w:tcPr>
        <w:p w14:paraId="24E25E4A" w14:textId="77777777" w:rsidR="00F45A9E" w:rsidRPr="00DB5914" w:rsidRDefault="00D545F3" w:rsidP="00CB4458">
          <w:pPr>
            <w:pStyle w:val="Footer"/>
          </w:pPr>
          <w:r w:rsidRPr="00DB591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1B25FD68" wp14:editId="1B7733E8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10249535</wp:posOffset>
                    </wp:positionV>
                    <wp:extent cx="7560310" cy="252095"/>
                    <wp:effectExtent l="0" t="0" r="2540" b="14605"/>
                    <wp:wrapNone/>
                    <wp:docPr id="4" name="MSIPCM830d4587aad02800e3d1d6cc" descr="{&quot;HashCode&quot;:-169759003,&quot;Height&quot;:841.0,&quot;Width&quot;:595.0,&quot;Placement&quot;:&quot;Foot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520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8EF39" w14:textId="77777777" w:rsidR="00D545F3" w:rsidRPr="00285D11" w:rsidRDefault="00285D11" w:rsidP="00CB4458">
                                <w:r w:rsidRPr="00285D11">
                                  <w:t>Nokia internal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B25FD68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830d4587aad02800e3d1d6cc" o:spid="_x0000_s1026" type="#_x0000_t202" alt="{&quot;HashCode&quot;:-169759003,&quot;Height&quot;:841.0,&quot;Width&quot;:595.0,&quot;Placement&quot;:&quot;Footer&quot;,&quot;Index&quot;:&quot;Primary&quot;,&quot;Section&quot;:1,&quot;Top&quot;:0.0,&quot;Left&quot;:0.0}" style="position:absolute;margin-left:0;margin-top:807.05pt;width:595.3pt;height:19.8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" o:allowincell="f" filled="f" stroked="f" strokeweight=".5pt">
                    <v:textbox inset="0,0,0,0">
                      <w:txbxContent>
                        <w:p w14:paraId="38F8EF39" w14:textId="77777777" w:rsidR="00D545F3" w:rsidRPr="00285D11" w:rsidRDefault="00285D11" w:rsidP="00CB4458">
                          <w:r w:rsidRPr="00285D11">
                            <w:t>Nokia internal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8049C5" w:rsidRPr="00DB5914">
            <w:fldChar w:fldCharType="begin"/>
          </w:r>
          <w:r w:rsidR="008049C5" w:rsidRPr="00DB5914">
            <w:instrText xml:space="preserve"> PAGE  \* Arabic  \* MERGEFORMAT </w:instrText>
          </w:r>
          <w:r w:rsidR="008049C5" w:rsidRPr="00DB5914">
            <w:fldChar w:fldCharType="separate"/>
          </w:r>
          <w:r w:rsidR="008049C5" w:rsidRPr="00DB5914">
            <w:t>1</w:t>
          </w:r>
          <w:r w:rsidR="008049C5" w:rsidRPr="00DB5914">
            <w:fldChar w:fldCharType="end"/>
          </w:r>
          <w:r w:rsidR="008049C5" w:rsidRPr="00DB5914">
            <w:t xml:space="preserve"> / </w:t>
          </w:r>
          <w:fldSimple w:instr=" NUMPAGES  \* Arabic  \* MERGEFORMAT ">
            <w:r w:rsidR="008049C5" w:rsidRPr="00DB5914">
              <w:t>4</w:t>
            </w:r>
          </w:fldSimple>
        </w:p>
        <w:p w14:paraId="1B480E1C" w14:textId="77777777" w:rsidR="00F45A9E" w:rsidRPr="00DB5914" w:rsidRDefault="008049C5" w:rsidP="00CB4458">
          <w:pPr>
            <w:pStyle w:val="Footer"/>
          </w:pPr>
          <w:r w:rsidRPr="00DB5914">
            <w:t>[TypeDocIDHere]</w:t>
          </w:r>
        </w:p>
      </w:tc>
      <w:tc>
        <w:tcPr>
          <w:tcW w:w="3828" w:type="dxa"/>
        </w:tcPr>
        <w:p w14:paraId="3651F7C1" w14:textId="77777777" w:rsidR="00F45A9E" w:rsidRPr="00DB5914" w:rsidRDefault="00F45A9E" w:rsidP="00CB4458">
          <w:pPr>
            <w:pStyle w:val="Footer"/>
            <w:rPr>
              <w:shd w:val="clear" w:color="auto" w:fill="FFFFFF"/>
            </w:rPr>
          </w:pPr>
          <w:r w:rsidRPr="00DB5914">
            <w:rPr>
              <w:shd w:val="clear" w:color="auto" w:fill="FFFFFF"/>
            </w:rPr>
            <w:t>&lt;</w:t>
          </w:r>
          <w:r w:rsidR="00CB4458" w:rsidRPr="00DB5914">
            <w:rPr>
              <w:shd w:val="clear" w:color="auto" w:fill="FFFFFF"/>
            </w:rPr>
            <w:t>Document privacy classification</w:t>
          </w:r>
          <w:r w:rsidRPr="00DB5914">
            <w:rPr>
              <w:shd w:val="clear" w:color="auto" w:fill="FFFFFF"/>
            </w:rPr>
            <w:t>&gt;</w:t>
          </w:r>
        </w:p>
      </w:tc>
      <w:tc>
        <w:tcPr>
          <w:tcW w:w="2405" w:type="dxa"/>
          <w:hideMark/>
        </w:tcPr>
        <w:p w14:paraId="019A67B5" w14:textId="77777777" w:rsidR="00F45A9E" w:rsidRPr="00DB5914" w:rsidRDefault="00F45A9E" w:rsidP="00CB4458">
          <w:pPr>
            <w:pStyle w:val="Footer"/>
            <w:jc w:val="right"/>
            <w:rPr>
              <w:rFonts w:ascii="Calibri" w:hAnsi="Calibri"/>
              <w:lang w:eastAsia="en-GB"/>
            </w:rPr>
          </w:pPr>
          <w:r w:rsidRPr="00DB5914">
            <w:rPr>
              <w:lang w:eastAsia="en-GB"/>
            </w:rPr>
            <w:t xml:space="preserve">© </w:t>
          </w:r>
          <w:r w:rsidR="00600187" w:rsidRPr="00DB5914">
            <w:rPr>
              <w:lang w:eastAsia="en-GB"/>
            </w:rPr>
            <w:t>2023</w:t>
          </w:r>
          <w:r w:rsidR="00E87F0F" w:rsidRPr="00DB5914">
            <w:rPr>
              <w:lang w:eastAsia="en-GB"/>
            </w:rPr>
            <w:t xml:space="preserve"> Nokia</w:t>
          </w:r>
        </w:p>
      </w:tc>
    </w:tr>
  </w:tbl>
  <w:p w14:paraId="78B28B4C" w14:textId="77777777" w:rsidR="00F45A9E" w:rsidRPr="00DB5914" w:rsidRDefault="00F45A9E" w:rsidP="00CB44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8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79"/>
      <w:gridCol w:w="7060"/>
      <w:gridCol w:w="3549"/>
    </w:tblGrid>
    <w:tr w:rsidR="00106CF6" w:rsidRPr="0039363B" w14:paraId="121BED68" w14:textId="77777777" w:rsidTr="00106CF6">
      <w:trPr>
        <w:trHeight w:val="376"/>
      </w:trPr>
      <w:tc>
        <w:tcPr>
          <w:tcW w:w="4079" w:type="dxa"/>
          <w:hideMark/>
        </w:tcPr>
        <w:p w14:paraId="59D77ACF" w14:textId="16587266" w:rsidR="00106CF6" w:rsidRPr="0039363B" w:rsidRDefault="001037DA" w:rsidP="00CB4458">
          <w:r>
            <w:fldChar w:fldCharType="begin"/>
          </w:r>
          <w:r>
            <w:instrText xml:space="preserve"> DATE \@ "M/d/yyyy" </w:instrText>
          </w:r>
          <w:r>
            <w:fldChar w:fldCharType="separate"/>
          </w:r>
          <w:r w:rsidR="00031BF7">
            <w:rPr>
              <w:noProof/>
            </w:rPr>
            <w:t>9/28/2026</w:t>
          </w:r>
          <w:r>
            <w:fldChar w:fldCharType="end"/>
          </w:r>
          <w:r>
            <w:t xml:space="preserve"> </w:t>
          </w:r>
          <w:r w:rsidR="00106CF6" w:rsidRPr="0039363B">
            <w:t xml:space="preserve">– </w:t>
          </w:r>
          <w:r w:rsidR="006F2538" w:rsidRPr="006F2538">
            <w:t>TypeDocIDHere</w:t>
          </w:r>
        </w:p>
        <w:p w14:paraId="3A8F4186" w14:textId="77777777" w:rsidR="00106CF6" w:rsidRPr="0039363B" w:rsidRDefault="00106CF6" w:rsidP="00CB4458">
          <w:r w:rsidRPr="0039363B">
            <w:fldChar w:fldCharType="begin"/>
          </w:r>
          <w:r w:rsidRPr="0039363B">
            <w:instrText xml:space="preserve"> PAGE  \* Arabic  \* MERGEFORMAT </w:instrText>
          </w:r>
          <w:r w:rsidRPr="0039363B">
            <w:fldChar w:fldCharType="separate"/>
          </w:r>
          <w:r w:rsidR="00CF2C3B">
            <w:rPr>
              <w:noProof/>
            </w:rPr>
            <w:t>6</w:t>
          </w:r>
          <w:r w:rsidRPr="0039363B">
            <w:fldChar w:fldCharType="end"/>
          </w:r>
          <w:r w:rsidRPr="0039363B">
            <w:t xml:space="preserve"> / </w:t>
          </w:r>
          <w:fldSimple w:instr=" NUMPAGES  \* Arabic  \* MERGEFORMAT ">
            <w:r w:rsidR="00CF2C3B">
              <w:rPr>
                <w:noProof/>
              </w:rPr>
              <w:t>6</w:t>
            </w:r>
          </w:fldSimple>
        </w:p>
      </w:tc>
      <w:tc>
        <w:tcPr>
          <w:tcW w:w="7060" w:type="dxa"/>
        </w:tcPr>
        <w:p w14:paraId="24D181DB" w14:textId="77777777" w:rsidR="00106CF6" w:rsidRPr="0039363B" w:rsidRDefault="006F2538" w:rsidP="00CB4458">
          <w:pPr>
            <w:rPr>
              <w:shd w:val="clear" w:color="auto" w:fill="FFFFFF"/>
            </w:rPr>
          </w:pPr>
          <w:r w:rsidRPr="006F2538">
            <w:rPr>
              <w:shd w:val="clear" w:color="auto" w:fill="FFFFFF"/>
            </w:rPr>
            <w:t>&lt;insert security classification here&gt;</w:t>
          </w:r>
        </w:p>
      </w:tc>
      <w:tc>
        <w:tcPr>
          <w:tcW w:w="3549" w:type="dxa"/>
          <w:hideMark/>
        </w:tcPr>
        <w:p w14:paraId="146F6FAD" w14:textId="77777777" w:rsidR="00106CF6" w:rsidRPr="0039363B" w:rsidRDefault="00106CF6" w:rsidP="00CB4458">
          <w:pPr>
            <w:rPr>
              <w:rFonts w:ascii="Calibri" w:hAnsi="Calibri"/>
              <w:color w:val="222222"/>
              <w:lang w:eastAsia="en-GB"/>
            </w:rPr>
          </w:pPr>
          <w:r w:rsidRPr="0039363B">
            <w:rPr>
              <w:lang w:eastAsia="en-GB"/>
            </w:rPr>
            <w:t>© Nokia 201</w:t>
          </w:r>
          <w:r w:rsidR="00F42671">
            <w:rPr>
              <w:lang w:eastAsia="en-GB"/>
            </w:rPr>
            <w:t>8</w:t>
          </w:r>
        </w:p>
      </w:tc>
    </w:tr>
  </w:tbl>
  <w:p w14:paraId="546F730A" w14:textId="77777777" w:rsidR="00106CF6" w:rsidRPr="00106CF6" w:rsidRDefault="00106CF6" w:rsidP="00CB44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83557" w14:textId="77777777" w:rsidR="00EF72BD" w:rsidRDefault="00EF72BD" w:rsidP="00CB4458">
      <w:r>
        <w:separator/>
      </w:r>
    </w:p>
  </w:footnote>
  <w:footnote w:type="continuationSeparator" w:id="0">
    <w:p w14:paraId="5C545833" w14:textId="77777777" w:rsidR="00EF72BD" w:rsidRDefault="00EF72BD" w:rsidP="00CB4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DCA4" w14:textId="405E844D" w:rsidR="0009224A" w:rsidRDefault="00D90AE5" w:rsidP="00256600">
    <w:pPr>
      <w:pStyle w:val="Header"/>
      <w:tabs>
        <w:tab w:val="clear" w:pos="4513"/>
      </w:tabs>
      <w:jc w:val="cent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050650B3" wp14:editId="17D5BAD3">
          <wp:simplePos x="0" y="0"/>
          <wp:positionH relativeFrom="column">
            <wp:posOffset>10160</wp:posOffset>
          </wp:positionH>
          <wp:positionV relativeFrom="paragraph">
            <wp:posOffset>-169545</wp:posOffset>
          </wp:positionV>
          <wp:extent cx="1562100" cy="577850"/>
          <wp:effectExtent l="0" t="0" r="0" b="0"/>
          <wp:wrapSquare wrapText="bothSides"/>
          <wp:docPr id="12115599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6209">
      <w:rPr>
        <w:noProof/>
      </w:rPr>
      <w:drawing>
        <wp:anchor distT="0" distB="0" distL="114300" distR="114300" simplePos="0" relativeHeight="251658241" behindDoc="1" locked="0" layoutInCell="1" allowOverlap="1" wp14:anchorId="12C5728F" wp14:editId="6CFA37AE">
          <wp:simplePos x="0" y="0"/>
          <wp:positionH relativeFrom="page">
            <wp:posOffset>5678507</wp:posOffset>
          </wp:positionH>
          <wp:positionV relativeFrom="paragraph">
            <wp:posOffset>-137795</wp:posOffset>
          </wp:positionV>
          <wp:extent cx="1956098" cy="476250"/>
          <wp:effectExtent l="0" t="0" r="0" b="0"/>
          <wp:wrapNone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0858" cy="4774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4A79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3B29D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304CE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23E8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0D8A4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F04B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660E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69CE1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D23D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AD211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C22A32"/>
    <w:multiLevelType w:val="hybridMultilevel"/>
    <w:tmpl w:val="FA7C1594"/>
    <w:lvl w:ilvl="0" w:tplc="277ACF1E">
      <w:start w:val="1"/>
      <w:numFmt w:val="decimal"/>
      <w:pStyle w:val="Numbering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8B6FBE"/>
    <w:multiLevelType w:val="hybridMultilevel"/>
    <w:tmpl w:val="15548B6E"/>
    <w:lvl w:ilvl="0" w:tplc="E916B91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1135" w:themeColor="text2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14FF2"/>
    <w:multiLevelType w:val="multilevel"/>
    <w:tmpl w:val="59F43F9E"/>
    <w:lvl w:ilvl="0">
      <w:start w:val="1"/>
      <w:numFmt w:val="decimal"/>
      <w:pStyle w:val="Heading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specVanish w:val="0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18" w:hanging="1418"/>
      </w:pPr>
      <w:rPr>
        <w:rFonts w:hint="default"/>
      </w:rPr>
    </w:lvl>
  </w:abstractNum>
  <w:abstractNum w:abstractNumId="13" w15:restartNumberingAfterBreak="0">
    <w:nsid w:val="238E286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2D1CC3"/>
    <w:multiLevelType w:val="multilevel"/>
    <w:tmpl w:val="725E20C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B505331"/>
    <w:multiLevelType w:val="hybridMultilevel"/>
    <w:tmpl w:val="BF188BC0"/>
    <w:lvl w:ilvl="0" w:tplc="F89AEC3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982D77"/>
    <w:multiLevelType w:val="multilevel"/>
    <w:tmpl w:val="DDD24E1A"/>
    <w:styleLink w:val="Nokia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17" w15:restartNumberingAfterBreak="0">
    <w:nsid w:val="46B43762"/>
    <w:multiLevelType w:val="hybridMultilevel"/>
    <w:tmpl w:val="D00C1AF8"/>
    <w:lvl w:ilvl="0" w:tplc="E66A0D8C">
      <w:start w:val="1"/>
      <w:numFmt w:val="decimal"/>
      <w:lvlText w:val="%1."/>
      <w:lvlJc w:val="left"/>
      <w:pPr>
        <w:ind w:left="107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4DFC7A0C"/>
    <w:multiLevelType w:val="hybridMultilevel"/>
    <w:tmpl w:val="5378A316"/>
    <w:lvl w:ilvl="0" w:tplc="1B2CF1A4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  <w:color w:val="CCCCCC" w:themeColor="text1"/>
        <w:sz w:val="18"/>
      </w:rPr>
    </w:lvl>
    <w:lvl w:ilvl="1" w:tplc="FFFFFFFF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19" w15:restartNumberingAfterBreak="0">
    <w:nsid w:val="5051013E"/>
    <w:multiLevelType w:val="multilevel"/>
    <w:tmpl w:val="C99AB064"/>
    <w:lvl w:ilvl="0">
      <w:start w:val="1"/>
      <w:numFmt w:val="bullet"/>
      <w:pStyle w:val="ListParagraph"/>
      <w:lvlText w:val=""/>
      <w:lvlJc w:val="left"/>
      <w:pPr>
        <w:ind w:left="284" w:hanging="284"/>
      </w:pPr>
      <w:rPr>
        <w:rFonts w:ascii="Symbol" w:hAnsi="Symbol" w:hint="default"/>
        <w:color w:val="001135" w:themeColor="text2"/>
        <w:sz w:val="24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24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001135" w:themeColor="text2"/>
        <w:sz w:val="24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  <w:sz w:val="24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001135" w:themeColor="text2"/>
        <w:sz w:val="24"/>
      </w:rPr>
    </w:lvl>
    <w:lvl w:ilvl="5">
      <w:start w:val="1"/>
      <w:numFmt w:val="bullet"/>
      <w:lvlText w:val=""/>
      <w:lvlJc w:val="left"/>
      <w:pPr>
        <w:ind w:left="1701" w:hanging="281"/>
      </w:pPr>
      <w:rPr>
        <w:rFonts w:ascii="Symbol" w:hAnsi="Symbol" w:hint="default"/>
        <w:color w:val="001135" w:themeColor="text2"/>
        <w:sz w:val="24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sz w:val="24"/>
      </w:rPr>
    </w:lvl>
    <w:lvl w:ilvl="7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  <w:sz w:val="24"/>
      </w:rPr>
    </w:lvl>
    <w:lvl w:ilvl="8">
      <w:start w:val="1"/>
      <w:numFmt w:val="bullet"/>
      <w:lvlText w:val=""/>
      <w:lvlJc w:val="left"/>
      <w:pPr>
        <w:ind w:left="2552" w:hanging="284"/>
      </w:pPr>
      <w:rPr>
        <w:rFonts w:ascii="Symbol" w:hAnsi="Symbol" w:hint="default"/>
        <w:color w:val="001135" w:themeColor="text2"/>
        <w:sz w:val="24"/>
      </w:rPr>
    </w:lvl>
  </w:abstractNum>
  <w:abstractNum w:abstractNumId="20" w15:restartNumberingAfterBreak="0">
    <w:nsid w:val="592B1F0F"/>
    <w:multiLevelType w:val="hybridMultilevel"/>
    <w:tmpl w:val="6F14B28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90714"/>
    <w:multiLevelType w:val="hybridMultilevel"/>
    <w:tmpl w:val="1CAA1910"/>
    <w:lvl w:ilvl="0" w:tplc="887437CC">
      <w:start w:val="4"/>
      <w:numFmt w:val="decimal"/>
      <w:lvlText w:val="%1"/>
      <w:lvlJc w:val="left"/>
      <w:pPr>
        <w:ind w:left="720" w:hanging="360"/>
      </w:pPr>
      <w:rPr>
        <w:rFonts w:hint="default"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C26B2"/>
    <w:multiLevelType w:val="hybridMultilevel"/>
    <w:tmpl w:val="75BC4D86"/>
    <w:lvl w:ilvl="0" w:tplc="EB525F82">
      <w:start w:val="1"/>
      <w:numFmt w:val="decimal"/>
      <w:lvlText w:val="1.1.%1."/>
      <w:lvlJc w:val="left"/>
      <w:pPr>
        <w:ind w:left="357" w:hanging="35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9342EF3"/>
    <w:multiLevelType w:val="hybridMultilevel"/>
    <w:tmpl w:val="7E4E0DBC"/>
    <w:lvl w:ilvl="0" w:tplc="55F03E42">
      <w:start w:val="1"/>
      <w:numFmt w:val="decimal"/>
      <w:pStyle w:val="CommentText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57F4F"/>
    <w:multiLevelType w:val="hybridMultilevel"/>
    <w:tmpl w:val="AD8A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282655">
    <w:abstractNumId w:val="16"/>
  </w:num>
  <w:num w:numId="2" w16cid:durableId="607661711">
    <w:abstractNumId w:val="12"/>
  </w:num>
  <w:num w:numId="3" w16cid:durableId="1361008548">
    <w:abstractNumId w:val="11"/>
  </w:num>
  <w:num w:numId="4" w16cid:durableId="802847675">
    <w:abstractNumId w:val="22"/>
  </w:num>
  <w:num w:numId="5" w16cid:durableId="390884641">
    <w:abstractNumId w:val="17"/>
  </w:num>
  <w:num w:numId="6" w16cid:durableId="1713454241">
    <w:abstractNumId w:val="17"/>
    <w:lvlOverride w:ilvl="0">
      <w:startOverride w:val="1"/>
    </w:lvlOverride>
  </w:num>
  <w:num w:numId="7" w16cid:durableId="824277748">
    <w:abstractNumId w:val="10"/>
  </w:num>
  <w:num w:numId="8" w16cid:durableId="1448506949">
    <w:abstractNumId w:val="10"/>
    <w:lvlOverride w:ilvl="0">
      <w:startOverride w:val="1"/>
    </w:lvlOverride>
  </w:num>
  <w:num w:numId="9" w16cid:durableId="924991550">
    <w:abstractNumId w:val="10"/>
    <w:lvlOverride w:ilvl="0">
      <w:startOverride w:val="1"/>
    </w:lvlOverride>
  </w:num>
  <w:num w:numId="10" w16cid:durableId="884024663">
    <w:abstractNumId w:val="13"/>
  </w:num>
  <w:num w:numId="11" w16cid:durableId="21194451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3761671">
    <w:abstractNumId w:val="14"/>
  </w:num>
  <w:num w:numId="13" w16cid:durableId="883759388">
    <w:abstractNumId w:val="10"/>
    <w:lvlOverride w:ilvl="0">
      <w:startOverride w:val="1"/>
    </w:lvlOverride>
  </w:num>
  <w:num w:numId="14" w16cid:durableId="2059084052">
    <w:abstractNumId w:val="10"/>
    <w:lvlOverride w:ilvl="0">
      <w:startOverride w:val="1"/>
    </w:lvlOverride>
  </w:num>
  <w:num w:numId="15" w16cid:durableId="226428250">
    <w:abstractNumId w:val="10"/>
    <w:lvlOverride w:ilvl="0">
      <w:startOverride w:val="1"/>
    </w:lvlOverride>
  </w:num>
  <w:num w:numId="16" w16cid:durableId="385568829">
    <w:abstractNumId w:val="23"/>
  </w:num>
  <w:num w:numId="17" w16cid:durableId="896402472">
    <w:abstractNumId w:val="20"/>
  </w:num>
  <w:num w:numId="18" w16cid:durableId="137192403">
    <w:abstractNumId w:val="10"/>
    <w:lvlOverride w:ilvl="0">
      <w:startOverride w:val="1"/>
    </w:lvlOverride>
  </w:num>
  <w:num w:numId="19" w16cid:durableId="1787888646">
    <w:abstractNumId w:val="9"/>
  </w:num>
  <w:num w:numId="20" w16cid:durableId="815534039">
    <w:abstractNumId w:val="7"/>
  </w:num>
  <w:num w:numId="21" w16cid:durableId="1515998432">
    <w:abstractNumId w:val="6"/>
  </w:num>
  <w:num w:numId="22" w16cid:durableId="603347483">
    <w:abstractNumId w:val="5"/>
  </w:num>
  <w:num w:numId="23" w16cid:durableId="1544291386">
    <w:abstractNumId w:val="4"/>
  </w:num>
  <w:num w:numId="24" w16cid:durableId="1654409509">
    <w:abstractNumId w:val="8"/>
  </w:num>
  <w:num w:numId="25" w16cid:durableId="1618027988">
    <w:abstractNumId w:val="3"/>
  </w:num>
  <w:num w:numId="26" w16cid:durableId="1333558635">
    <w:abstractNumId w:val="2"/>
  </w:num>
  <w:num w:numId="27" w16cid:durableId="1853185128">
    <w:abstractNumId w:val="1"/>
  </w:num>
  <w:num w:numId="28" w16cid:durableId="218127973">
    <w:abstractNumId w:val="0"/>
  </w:num>
  <w:num w:numId="29" w16cid:durableId="1620188237">
    <w:abstractNumId w:val="21"/>
  </w:num>
  <w:num w:numId="30" w16cid:durableId="249235827">
    <w:abstractNumId w:val="18"/>
  </w:num>
  <w:num w:numId="31" w16cid:durableId="341319270">
    <w:abstractNumId w:val="10"/>
    <w:lvlOverride w:ilvl="0">
      <w:startOverride w:val="1"/>
    </w:lvlOverride>
  </w:num>
  <w:num w:numId="32" w16cid:durableId="316887795">
    <w:abstractNumId w:val="24"/>
  </w:num>
  <w:num w:numId="33" w16cid:durableId="771363633">
    <w:abstractNumId w:val="10"/>
    <w:lvlOverride w:ilvl="0">
      <w:startOverride w:val="1"/>
    </w:lvlOverride>
  </w:num>
  <w:num w:numId="34" w16cid:durableId="1599219987">
    <w:abstractNumId w:val="10"/>
    <w:lvlOverride w:ilvl="0">
      <w:startOverride w:val="1"/>
    </w:lvlOverride>
  </w:num>
  <w:num w:numId="35" w16cid:durableId="1419861046">
    <w:abstractNumId w:val="19"/>
  </w:num>
  <w:num w:numId="36" w16cid:durableId="981231792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TrueTypeFonts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E5"/>
    <w:rsid w:val="00003031"/>
    <w:rsid w:val="000035D5"/>
    <w:rsid w:val="00007EF7"/>
    <w:rsid w:val="00010670"/>
    <w:rsid w:val="00016D26"/>
    <w:rsid w:val="0002218F"/>
    <w:rsid w:val="00026FC0"/>
    <w:rsid w:val="00031239"/>
    <w:rsid w:val="00031BF7"/>
    <w:rsid w:val="00031E26"/>
    <w:rsid w:val="00032585"/>
    <w:rsid w:val="00033C31"/>
    <w:rsid w:val="00040A97"/>
    <w:rsid w:val="000411D2"/>
    <w:rsid w:val="00042D8D"/>
    <w:rsid w:val="000505BD"/>
    <w:rsid w:val="00057808"/>
    <w:rsid w:val="00073FBF"/>
    <w:rsid w:val="000755A2"/>
    <w:rsid w:val="00082B5B"/>
    <w:rsid w:val="00083E51"/>
    <w:rsid w:val="00084444"/>
    <w:rsid w:val="0009224A"/>
    <w:rsid w:val="0009287A"/>
    <w:rsid w:val="000A21E5"/>
    <w:rsid w:val="000A72FC"/>
    <w:rsid w:val="000B14DB"/>
    <w:rsid w:val="000B1C50"/>
    <w:rsid w:val="000D50B5"/>
    <w:rsid w:val="000D7A9A"/>
    <w:rsid w:val="000E52B9"/>
    <w:rsid w:val="000F00C3"/>
    <w:rsid w:val="000F43B4"/>
    <w:rsid w:val="000F48C6"/>
    <w:rsid w:val="000F7C8E"/>
    <w:rsid w:val="000F7E71"/>
    <w:rsid w:val="0010224A"/>
    <w:rsid w:val="001037DA"/>
    <w:rsid w:val="001048EB"/>
    <w:rsid w:val="00106BAC"/>
    <w:rsid w:val="00106CF6"/>
    <w:rsid w:val="00107C60"/>
    <w:rsid w:val="00130387"/>
    <w:rsid w:val="001352B4"/>
    <w:rsid w:val="00135B9C"/>
    <w:rsid w:val="001400EC"/>
    <w:rsid w:val="001410C5"/>
    <w:rsid w:val="001419E5"/>
    <w:rsid w:val="00143197"/>
    <w:rsid w:val="00145430"/>
    <w:rsid w:val="001455F7"/>
    <w:rsid w:val="00146ED9"/>
    <w:rsid w:val="00155971"/>
    <w:rsid w:val="0017118B"/>
    <w:rsid w:val="0017587F"/>
    <w:rsid w:val="0017766D"/>
    <w:rsid w:val="00193351"/>
    <w:rsid w:val="00196280"/>
    <w:rsid w:val="00197314"/>
    <w:rsid w:val="00197DE3"/>
    <w:rsid w:val="001A00C7"/>
    <w:rsid w:val="001A15FC"/>
    <w:rsid w:val="001B0C6C"/>
    <w:rsid w:val="001B19DB"/>
    <w:rsid w:val="001B2705"/>
    <w:rsid w:val="001C22D6"/>
    <w:rsid w:val="001C40E8"/>
    <w:rsid w:val="001D31FA"/>
    <w:rsid w:val="001D5AB0"/>
    <w:rsid w:val="001D5B8C"/>
    <w:rsid w:val="001D70AE"/>
    <w:rsid w:val="001E325B"/>
    <w:rsid w:val="001E5626"/>
    <w:rsid w:val="001E6735"/>
    <w:rsid w:val="001F08BA"/>
    <w:rsid w:val="001F36D2"/>
    <w:rsid w:val="0020622C"/>
    <w:rsid w:val="00217EFD"/>
    <w:rsid w:val="002226B8"/>
    <w:rsid w:val="002244C0"/>
    <w:rsid w:val="0022583A"/>
    <w:rsid w:val="002322C1"/>
    <w:rsid w:val="002329DF"/>
    <w:rsid w:val="00236319"/>
    <w:rsid w:val="0023772F"/>
    <w:rsid w:val="00241ADF"/>
    <w:rsid w:val="002459FF"/>
    <w:rsid w:val="002530F9"/>
    <w:rsid w:val="00253B41"/>
    <w:rsid w:val="00256600"/>
    <w:rsid w:val="00262900"/>
    <w:rsid w:val="00264A89"/>
    <w:rsid w:val="0026641F"/>
    <w:rsid w:val="0026736E"/>
    <w:rsid w:val="00272416"/>
    <w:rsid w:val="00273FBA"/>
    <w:rsid w:val="0028315D"/>
    <w:rsid w:val="00285D11"/>
    <w:rsid w:val="0029085A"/>
    <w:rsid w:val="00293085"/>
    <w:rsid w:val="002943F2"/>
    <w:rsid w:val="00294AC6"/>
    <w:rsid w:val="002B275F"/>
    <w:rsid w:val="002B5D52"/>
    <w:rsid w:val="002C1E88"/>
    <w:rsid w:val="002C520F"/>
    <w:rsid w:val="002E1A83"/>
    <w:rsid w:val="002E4111"/>
    <w:rsid w:val="002F0A54"/>
    <w:rsid w:val="002F2360"/>
    <w:rsid w:val="002F3B35"/>
    <w:rsid w:val="002F3E25"/>
    <w:rsid w:val="002F64AA"/>
    <w:rsid w:val="003005D5"/>
    <w:rsid w:val="00301DD3"/>
    <w:rsid w:val="003030BB"/>
    <w:rsid w:val="00304ACE"/>
    <w:rsid w:val="00305CE0"/>
    <w:rsid w:val="00311943"/>
    <w:rsid w:val="003124A3"/>
    <w:rsid w:val="00312F95"/>
    <w:rsid w:val="003169E6"/>
    <w:rsid w:val="00316E33"/>
    <w:rsid w:val="00320E2B"/>
    <w:rsid w:val="003210AD"/>
    <w:rsid w:val="003214A8"/>
    <w:rsid w:val="00327099"/>
    <w:rsid w:val="00327C98"/>
    <w:rsid w:val="00331F2C"/>
    <w:rsid w:val="0033340A"/>
    <w:rsid w:val="003366FB"/>
    <w:rsid w:val="00343A8E"/>
    <w:rsid w:val="00353FB8"/>
    <w:rsid w:val="00357DCE"/>
    <w:rsid w:val="003779D8"/>
    <w:rsid w:val="00380E17"/>
    <w:rsid w:val="00381734"/>
    <w:rsid w:val="003929B9"/>
    <w:rsid w:val="0039363B"/>
    <w:rsid w:val="003A385E"/>
    <w:rsid w:val="003A76F9"/>
    <w:rsid w:val="003B4061"/>
    <w:rsid w:val="003C1E4D"/>
    <w:rsid w:val="003C21B2"/>
    <w:rsid w:val="003C4F03"/>
    <w:rsid w:val="003C60D8"/>
    <w:rsid w:val="003D04F7"/>
    <w:rsid w:val="003D0E51"/>
    <w:rsid w:val="003D313C"/>
    <w:rsid w:val="003D406B"/>
    <w:rsid w:val="003D7A8E"/>
    <w:rsid w:val="003E0170"/>
    <w:rsid w:val="003E08C1"/>
    <w:rsid w:val="003E2366"/>
    <w:rsid w:val="003E291D"/>
    <w:rsid w:val="003E3355"/>
    <w:rsid w:val="003E4744"/>
    <w:rsid w:val="003F2C91"/>
    <w:rsid w:val="003F36C4"/>
    <w:rsid w:val="003F43D1"/>
    <w:rsid w:val="003F5687"/>
    <w:rsid w:val="003F644D"/>
    <w:rsid w:val="00401237"/>
    <w:rsid w:val="0040324B"/>
    <w:rsid w:val="004035BE"/>
    <w:rsid w:val="0040641C"/>
    <w:rsid w:val="00413FE0"/>
    <w:rsid w:val="004161CD"/>
    <w:rsid w:val="00416404"/>
    <w:rsid w:val="00416D4E"/>
    <w:rsid w:val="0042567D"/>
    <w:rsid w:val="00426DDE"/>
    <w:rsid w:val="00427268"/>
    <w:rsid w:val="00435405"/>
    <w:rsid w:val="004400DE"/>
    <w:rsid w:val="00440E3F"/>
    <w:rsid w:val="00442F32"/>
    <w:rsid w:val="00445A5B"/>
    <w:rsid w:val="004462DB"/>
    <w:rsid w:val="004474BD"/>
    <w:rsid w:val="0045092D"/>
    <w:rsid w:val="00451AEF"/>
    <w:rsid w:val="00457717"/>
    <w:rsid w:val="00460415"/>
    <w:rsid w:val="00460546"/>
    <w:rsid w:val="004606BC"/>
    <w:rsid w:val="00462479"/>
    <w:rsid w:val="00464623"/>
    <w:rsid w:val="00466F49"/>
    <w:rsid w:val="004753F0"/>
    <w:rsid w:val="004761A3"/>
    <w:rsid w:val="0048344D"/>
    <w:rsid w:val="004A53AC"/>
    <w:rsid w:val="004A5CE7"/>
    <w:rsid w:val="004B385A"/>
    <w:rsid w:val="004C376C"/>
    <w:rsid w:val="004C4700"/>
    <w:rsid w:val="004F56BD"/>
    <w:rsid w:val="004F5969"/>
    <w:rsid w:val="005013EA"/>
    <w:rsid w:val="0050360D"/>
    <w:rsid w:val="00504B3F"/>
    <w:rsid w:val="00505192"/>
    <w:rsid w:val="00510260"/>
    <w:rsid w:val="0051363A"/>
    <w:rsid w:val="00513802"/>
    <w:rsid w:val="0051611C"/>
    <w:rsid w:val="00516BFF"/>
    <w:rsid w:val="00516FD0"/>
    <w:rsid w:val="00520909"/>
    <w:rsid w:val="00522991"/>
    <w:rsid w:val="00524387"/>
    <w:rsid w:val="00525195"/>
    <w:rsid w:val="0052677E"/>
    <w:rsid w:val="00526EA3"/>
    <w:rsid w:val="00530BC9"/>
    <w:rsid w:val="005316E3"/>
    <w:rsid w:val="005334B6"/>
    <w:rsid w:val="005366BA"/>
    <w:rsid w:val="00546F38"/>
    <w:rsid w:val="005477B6"/>
    <w:rsid w:val="00547C8C"/>
    <w:rsid w:val="00550C56"/>
    <w:rsid w:val="00553A38"/>
    <w:rsid w:val="0055417E"/>
    <w:rsid w:val="005557A4"/>
    <w:rsid w:val="00580472"/>
    <w:rsid w:val="00581463"/>
    <w:rsid w:val="00583ECE"/>
    <w:rsid w:val="005925E4"/>
    <w:rsid w:val="005936EB"/>
    <w:rsid w:val="00593D7D"/>
    <w:rsid w:val="005A07BA"/>
    <w:rsid w:val="005A6B59"/>
    <w:rsid w:val="005B7DAA"/>
    <w:rsid w:val="005D1284"/>
    <w:rsid w:val="005D49F7"/>
    <w:rsid w:val="005E2015"/>
    <w:rsid w:val="005E5ECC"/>
    <w:rsid w:val="005F02C9"/>
    <w:rsid w:val="005F3497"/>
    <w:rsid w:val="005F3E0E"/>
    <w:rsid w:val="00600187"/>
    <w:rsid w:val="00604145"/>
    <w:rsid w:val="00607B1E"/>
    <w:rsid w:val="006101F3"/>
    <w:rsid w:val="00611168"/>
    <w:rsid w:val="00622896"/>
    <w:rsid w:val="00626738"/>
    <w:rsid w:val="00631668"/>
    <w:rsid w:val="00640B3A"/>
    <w:rsid w:val="006533C6"/>
    <w:rsid w:val="00667462"/>
    <w:rsid w:val="00670A69"/>
    <w:rsid w:val="00670DBD"/>
    <w:rsid w:val="006721C1"/>
    <w:rsid w:val="0067394A"/>
    <w:rsid w:val="00675C12"/>
    <w:rsid w:val="00680CA6"/>
    <w:rsid w:val="00697E49"/>
    <w:rsid w:val="006A05FE"/>
    <w:rsid w:val="006A0B91"/>
    <w:rsid w:val="006A6AEF"/>
    <w:rsid w:val="006B4761"/>
    <w:rsid w:val="006B6E5E"/>
    <w:rsid w:val="006C287C"/>
    <w:rsid w:val="006C6FC9"/>
    <w:rsid w:val="006D5B7A"/>
    <w:rsid w:val="006E52FE"/>
    <w:rsid w:val="006F1D12"/>
    <w:rsid w:val="006F2538"/>
    <w:rsid w:val="006F56F4"/>
    <w:rsid w:val="006F5D01"/>
    <w:rsid w:val="006F5DED"/>
    <w:rsid w:val="006F6327"/>
    <w:rsid w:val="00704D3C"/>
    <w:rsid w:val="00715280"/>
    <w:rsid w:val="00716006"/>
    <w:rsid w:val="007165F6"/>
    <w:rsid w:val="0072708B"/>
    <w:rsid w:val="00727F78"/>
    <w:rsid w:val="00731E03"/>
    <w:rsid w:val="00732908"/>
    <w:rsid w:val="007452CF"/>
    <w:rsid w:val="00752DC1"/>
    <w:rsid w:val="00757388"/>
    <w:rsid w:val="007633C8"/>
    <w:rsid w:val="00772ED4"/>
    <w:rsid w:val="007732E2"/>
    <w:rsid w:val="00775B1D"/>
    <w:rsid w:val="00776B11"/>
    <w:rsid w:val="007771BC"/>
    <w:rsid w:val="00780DA5"/>
    <w:rsid w:val="007834AC"/>
    <w:rsid w:val="00783E38"/>
    <w:rsid w:val="00784D1E"/>
    <w:rsid w:val="00792673"/>
    <w:rsid w:val="00792ED7"/>
    <w:rsid w:val="0079331B"/>
    <w:rsid w:val="007B09BD"/>
    <w:rsid w:val="007B48F1"/>
    <w:rsid w:val="007B5D94"/>
    <w:rsid w:val="007B6F2F"/>
    <w:rsid w:val="007D1021"/>
    <w:rsid w:val="007D1280"/>
    <w:rsid w:val="007D4933"/>
    <w:rsid w:val="007F12CB"/>
    <w:rsid w:val="007F3A3F"/>
    <w:rsid w:val="007F44FD"/>
    <w:rsid w:val="007F7140"/>
    <w:rsid w:val="00801865"/>
    <w:rsid w:val="008049C5"/>
    <w:rsid w:val="00810E57"/>
    <w:rsid w:val="00811204"/>
    <w:rsid w:val="00811BB7"/>
    <w:rsid w:val="008170D1"/>
    <w:rsid w:val="008179D0"/>
    <w:rsid w:val="00817A74"/>
    <w:rsid w:val="008217CC"/>
    <w:rsid w:val="00821ED4"/>
    <w:rsid w:val="00824E49"/>
    <w:rsid w:val="008311AB"/>
    <w:rsid w:val="00832A97"/>
    <w:rsid w:val="00832F22"/>
    <w:rsid w:val="008368E7"/>
    <w:rsid w:val="008405DD"/>
    <w:rsid w:val="008474C8"/>
    <w:rsid w:val="008522A0"/>
    <w:rsid w:val="00860699"/>
    <w:rsid w:val="00862B8D"/>
    <w:rsid w:val="0086436D"/>
    <w:rsid w:val="00866371"/>
    <w:rsid w:val="008807E1"/>
    <w:rsid w:val="008911D6"/>
    <w:rsid w:val="0089335C"/>
    <w:rsid w:val="008A0E30"/>
    <w:rsid w:val="008B329E"/>
    <w:rsid w:val="008D782D"/>
    <w:rsid w:val="008E2C06"/>
    <w:rsid w:val="008E32AE"/>
    <w:rsid w:val="008E3FD8"/>
    <w:rsid w:val="008E59DC"/>
    <w:rsid w:val="008E6209"/>
    <w:rsid w:val="008F1367"/>
    <w:rsid w:val="008F4263"/>
    <w:rsid w:val="009005FB"/>
    <w:rsid w:val="0090160A"/>
    <w:rsid w:val="009032B8"/>
    <w:rsid w:val="009039E6"/>
    <w:rsid w:val="009067A2"/>
    <w:rsid w:val="00920023"/>
    <w:rsid w:val="009218D7"/>
    <w:rsid w:val="009220B0"/>
    <w:rsid w:val="00924C45"/>
    <w:rsid w:val="00933FD9"/>
    <w:rsid w:val="009400BB"/>
    <w:rsid w:val="00942435"/>
    <w:rsid w:val="00942CA4"/>
    <w:rsid w:val="009439A4"/>
    <w:rsid w:val="00943CAB"/>
    <w:rsid w:val="009477B5"/>
    <w:rsid w:val="009529CF"/>
    <w:rsid w:val="00953AB4"/>
    <w:rsid w:val="00954F7E"/>
    <w:rsid w:val="0095597C"/>
    <w:rsid w:val="0095679E"/>
    <w:rsid w:val="00956CB4"/>
    <w:rsid w:val="0096288C"/>
    <w:rsid w:val="0097164E"/>
    <w:rsid w:val="00980390"/>
    <w:rsid w:val="00984018"/>
    <w:rsid w:val="009845B0"/>
    <w:rsid w:val="00986547"/>
    <w:rsid w:val="0099235E"/>
    <w:rsid w:val="00993955"/>
    <w:rsid w:val="009A4864"/>
    <w:rsid w:val="009A6CD0"/>
    <w:rsid w:val="009B07EE"/>
    <w:rsid w:val="009B217D"/>
    <w:rsid w:val="009B56C1"/>
    <w:rsid w:val="009B6A69"/>
    <w:rsid w:val="009C0B91"/>
    <w:rsid w:val="009C2C06"/>
    <w:rsid w:val="009C6549"/>
    <w:rsid w:val="009C69CB"/>
    <w:rsid w:val="009D1155"/>
    <w:rsid w:val="009D3357"/>
    <w:rsid w:val="009D4ED1"/>
    <w:rsid w:val="009D6B41"/>
    <w:rsid w:val="009D724A"/>
    <w:rsid w:val="009E5277"/>
    <w:rsid w:val="009F0C5E"/>
    <w:rsid w:val="009F2D79"/>
    <w:rsid w:val="009F4A52"/>
    <w:rsid w:val="00A04605"/>
    <w:rsid w:val="00A074FE"/>
    <w:rsid w:val="00A125CD"/>
    <w:rsid w:val="00A25885"/>
    <w:rsid w:val="00A424B6"/>
    <w:rsid w:val="00A44363"/>
    <w:rsid w:val="00A5356A"/>
    <w:rsid w:val="00A62398"/>
    <w:rsid w:val="00A63930"/>
    <w:rsid w:val="00A6405F"/>
    <w:rsid w:val="00A66A0D"/>
    <w:rsid w:val="00A73572"/>
    <w:rsid w:val="00A74A02"/>
    <w:rsid w:val="00A77F22"/>
    <w:rsid w:val="00A80CF4"/>
    <w:rsid w:val="00A91770"/>
    <w:rsid w:val="00A9385E"/>
    <w:rsid w:val="00A964D4"/>
    <w:rsid w:val="00AA66F3"/>
    <w:rsid w:val="00AB11EA"/>
    <w:rsid w:val="00AB6CE7"/>
    <w:rsid w:val="00AC7955"/>
    <w:rsid w:val="00AD2ACD"/>
    <w:rsid w:val="00AD52F8"/>
    <w:rsid w:val="00AD68E4"/>
    <w:rsid w:val="00AD7EF4"/>
    <w:rsid w:val="00AE76E3"/>
    <w:rsid w:val="00AF02BC"/>
    <w:rsid w:val="00AF3C34"/>
    <w:rsid w:val="00B00F4E"/>
    <w:rsid w:val="00B02877"/>
    <w:rsid w:val="00B064DC"/>
    <w:rsid w:val="00B0744D"/>
    <w:rsid w:val="00B209A8"/>
    <w:rsid w:val="00B246E8"/>
    <w:rsid w:val="00B257E1"/>
    <w:rsid w:val="00B4009A"/>
    <w:rsid w:val="00B47210"/>
    <w:rsid w:val="00B531F4"/>
    <w:rsid w:val="00B54D54"/>
    <w:rsid w:val="00B75233"/>
    <w:rsid w:val="00B90C63"/>
    <w:rsid w:val="00BB64C4"/>
    <w:rsid w:val="00BC412D"/>
    <w:rsid w:val="00BC5541"/>
    <w:rsid w:val="00BC71E1"/>
    <w:rsid w:val="00BD29E1"/>
    <w:rsid w:val="00BD5092"/>
    <w:rsid w:val="00BD5718"/>
    <w:rsid w:val="00BF45BE"/>
    <w:rsid w:val="00C041F7"/>
    <w:rsid w:val="00C10634"/>
    <w:rsid w:val="00C1165A"/>
    <w:rsid w:val="00C145DF"/>
    <w:rsid w:val="00C2308F"/>
    <w:rsid w:val="00C2371A"/>
    <w:rsid w:val="00C303A0"/>
    <w:rsid w:val="00C30CFD"/>
    <w:rsid w:val="00C32348"/>
    <w:rsid w:val="00C32C6F"/>
    <w:rsid w:val="00C376DD"/>
    <w:rsid w:val="00C423B8"/>
    <w:rsid w:val="00C44B6F"/>
    <w:rsid w:val="00C46677"/>
    <w:rsid w:val="00C46B46"/>
    <w:rsid w:val="00C61E23"/>
    <w:rsid w:val="00C639BD"/>
    <w:rsid w:val="00C77234"/>
    <w:rsid w:val="00C77794"/>
    <w:rsid w:val="00C84422"/>
    <w:rsid w:val="00C947C0"/>
    <w:rsid w:val="00C953DA"/>
    <w:rsid w:val="00CA046E"/>
    <w:rsid w:val="00CA1B88"/>
    <w:rsid w:val="00CA1F30"/>
    <w:rsid w:val="00CA23F8"/>
    <w:rsid w:val="00CA304F"/>
    <w:rsid w:val="00CA404F"/>
    <w:rsid w:val="00CB4458"/>
    <w:rsid w:val="00CC0E61"/>
    <w:rsid w:val="00CC5952"/>
    <w:rsid w:val="00CE0A00"/>
    <w:rsid w:val="00CE11C5"/>
    <w:rsid w:val="00CE461A"/>
    <w:rsid w:val="00CF0E00"/>
    <w:rsid w:val="00CF0E7F"/>
    <w:rsid w:val="00CF0FF1"/>
    <w:rsid w:val="00CF14C9"/>
    <w:rsid w:val="00CF2C3B"/>
    <w:rsid w:val="00CF6FCB"/>
    <w:rsid w:val="00D0416D"/>
    <w:rsid w:val="00D062C0"/>
    <w:rsid w:val="00D16519"/>
    <w:rsid w:val="00D17B20"/>
    <w:rsid w:val="00D52A77"/>
    <w:rsid w:val="00D545F3"/>
    <w:rsid w:val="00D554DE"/>
    <w:rsid w:val="00D5594A"/>
    <w:rsid w:val="00D605A7"/>
    <w:rsid w:val="00D65C57"/>
    <w:rsid w:val="00D664AE"/>
    <w:rsid w:val="00D82A69"/>
    <w:rsid w:val="00D83ACD"/>
    <w:rsid w:val="00D90105"/>
    <w:rsid w:val="00D90AE5"/>
    <w:rsid w:val="00D9441F"/>
    <w:rsid w:val="00D97525"/>
    <w:rsid w:val="00DA0158"/>
    <w:rsid w:val="00DA2D7F"/>
    <w:rsid w:val="00DA395A"/>
    <w:rsid w:val="00DB0816"/>
    <w:rsid w:val="00DB3910"/>
    <w:rsid w:val="00DB3BC9"/>
    <w:rsid w:val="00DB4339"/>
    <w:rsid w:val="00DB5914"/>
    <w:rsid w:val="00DB6E54"/>
    <w:rsid w:val="00DC0855"/>
    <w:rsid w:val="00DC0AFA"/>
    <w:rsid w:val="00DC524A"/>
    <w:rsid w:val="00DC5DB7"/>
    <w:rsid w:val="00DC6422"/>
    <w:rsid w:val="00DC6FB4"/>
    <w:rsid w:val="00DC74CB"/>
    <w:rsid w:val="00DD0EA7"/>
    <w:rsid w:val="00DE0F45"/>
    <w:rsid w:val="00DE0FCF"/>
    <w:rsid w:val="00DF4873"/>
    <w:rsid w:val="00DF55BB"/>
    <w:rsid w:val="00DF61BB"/>
    <w:rsid w:val="00DF640D"/>
    <w:rsid w:val="00DF77A2"/>
    <w:rsid w:val="00E066FE"/>
    <w:rsid w:val="00E06C19"/>
    <w:rsid w:val="00E12D58"/>
    <w:rsid w:val="00E16F10"/>
    <w:rsid w:val="00E22989"/>
    <w:rsid w:val="00E23C84"/>
    <w:rsid w:val="00E243A0"/>
    <w:rsid w:val="00E30DF7"/>
    <w:rsid w:val="00E3505C"/>
    <w:rsid w:val="00E410AB"/>
    <w:rsid w:val="00E41EB7"/>
    <w:rsid w:val="00E44CFF"/>
    <w:rsid w:val="00E53D11"/>
    <w:rsid w:val="00E548C1"/>
    <w:rsid w:val="00E747F4"/>
    <w:rsid w:val="00E7585B"/>
    <w:rsid w:val="00E8119A"/>
    <w:rsid w:val="00E82844"/>
    <w:rsid w:val="00E87F0F"/>
    <w:rsid w:val="00E87F25"/>
    <w:rsid w:val="00E92036"/>
    <w:rsid w:val="00E92FF4"/>
    <w:rsid w:val="00E9300D"/>
    <w:rsid w:val="00EA0E08"/>
    <w:rsid w:val="00EA5DCC"/>
    <w:rsid w:val="00EB45E1"/>
    <w:rsid w:val="00EB5EEC"/>
    <w:rsid w:val="00EB631D"/>
    <w:rsid w:val="00EC154F"/>
    <w:rsid w:val="00EC30D1"/>
    <w:rsid w:val="00EC32BB"/>
    <w:rsid w:val="00EC32F5"/>
    <w:rsid w:val="00EC36D6"/>
    <w:rsid w:val="00EC53B3"/>
    <w:rsid w:val="00EC6FA7"/>
    <w:rsid w:val="00ED6037"/>
    <w:rsid w:val="00EE071F"/>
    <w:rsid w:val="00EE0C38"/>
    <w:rsid w:val="00EE1E18"/>
    <w:rsid w:val="00EE5DA0"/>
    <w:rsid w:val="00EF692A"/>
    <w:rsid w:val="00EF72BD"/>
    <w:rsid w:val="00F012A5"/>
    <w:rsid w:val="00F10B4F"/>
    <w:rsid w:val="00F1271E"/>
    <w:rsid w:val="00F12C8B"/>
    <w:rsid w:val="00F25526"/>
    <w:rsid w:val="00F25BBB"/>
    <w:rsid w:val="00F37767"/>
    <w:rsid w:val="00F417B8"/>
    <w:rsid w:val="00F42671"/>
    <w:rsid w:val="00F42F10"/>
    <w:rsid w:val="00F45A9E"/>
    <w:rsid w:val="00F465F9"/>
    <w:rsid w:val="00F5799F"/>
    <w:rsid w:val="00F6316D"/>
    <w:rsid w:val="00F67F98"/>
    <w:rsid w:val="00F71493"/>
    <w:rsid w:val="00F874F9"/>
    <w:rsid w:val="00F960D7"/>
    <w:rsid w:val="00FA289C"/>
    <w:rsid w:val="00FA50D4"/>
    <w:rsid w:val="00FA5C57"/>
    <w:rsid w:val="00FB0420"/>
    <w:rsid w:val="00FB1D5B"/>
    <w:rsid w:val="00FB4402"/>
    <w:rsid w:val="00FB573F"/>
    <w:rsid w:val="00FC0181"/>
    <w:rsid w:val="00FC3015"/>
    <w:rsid w:val="00FC6D6C"/>
    <w:rsid w:val="00FD0C03"/>
    <w:rsid w:val="00FD7B39"/>
    <w:rsid w:val="00FD7D7B"/>
    <w:rsid w:val="00FE1544"/>
    <w:rsid w:val="00FE1AF8"/>
    <w:rsid w:val="00FE1E25"/>
    <w:rsid w:val="00FE39EC"/>
    <w:rsid w:val="00FE7656"/>
    <w:rsid w:val="00FF09C3"/>
    <w:rsid w:val="00FF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B8F32C"/>
  <w15:docId w15:val="{F5730846-664E-4841-B035-549516A7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kia Pure Text" w:eastAsiaTheme="minorHAnsi" w:hAnsi="Nokia Pure Text" w:cstheme="minorBidi"/>
        <w:color w:val="001135" w:themeColor="text2"/>
        <w:sz w:val="22"/>
        <w:szCs w:val="22"/>
        <w:lang w:val="en-GB" w:eastAsia="en-US" w:bidi="ar-SA"/>
      </w:rPr>
    </w:rPrDefault>
    <w:pPrDefault>
      <w:pPr>
        <w:spacing w:before="240" w:after="240" w:line="312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4D"/>
    <w:pPr>
      <w:spacing w:before="0" w:after="120" w:line="240" w:lineRule="auto"/>
      <w:ind w:left="0" w:firstLine="0"/>
    </w:pPr>
    <w:rPr>
      <w:rFonts w:asciiTheme="minorHAnsi" w:hAnsiTheme="minorHAnsi" w:cs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EFD"/>
    <w:pPr>
      <w:keepNext/>
      <w:keepLines/>
      <w:pageBreakBefore/>
      <w:numPr>
        <w:numId w:val="2"/>
      </w:numPr>
      <w:spacing w:before="240" w:after="360"/>
      <w:outlineLvl w:val="0"/>
    </w:pPr>
    <w:rPr>
      <w:rFonts w:eastAsiaTheme="majorEastAsia" w:cstheme="majorBidi"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914"/>
    <w:pPr>
      <w:keepNext/>
      <w:keepLines/>
      <w:numPr>
        <w:ilvl w:val="1"/>
        <w:numId w:val="2"/>
      </w:numPr>
      <w:spacing w:before="360"/>
      <w:outlineLvl w:val="1"/>
    </w:pPr>
    <w:rPr>
      <w:rFonts w:eastAsiaTheme="majorEastAsia" w:cstheme="majorBidi"/>
      <w:sz w:val="28"/>
      <w:szCs w:val="32"/>
    </w:rPr>
  </w:style>
  <w:style w:type="paragraph" w:styleId="Heading3">
    <w:name w:val="heading 3"/>
    <w:basedOn w:val="Heading2"/>
    <w:next w:val="Heading2"/>
    <w:link w:val="Heading3Char"/>
    <w:autoRedefine/>
    <w:uiPriority w:val="9"/>
    <w:unhideWhenUsed/>
    <w:qFormat/>
    <w:rsid w:val="00CA1B88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5914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DB5914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F3C34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AF3C34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AF3C34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AF3C34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73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6735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DC6FB4"/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C6FB4"/>
    <w:rPr>
      <w:rFonts w:asciiTheme="minorHAnsi" w:hAnsiTheme="minorHAnsi" w:cs="Arial"/>
      <w:color w:val="CCCCCC" w:themeColor="text1"/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5F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5F7"/>
    <w:rPr>
      <w:rFonts w:ascii="Tahoma" w:hAnsi="Tahoma" w:cs="Tahoma"/>
      <w:sz w:val="16"/>
      <w:szCs w:val="16"/>
    </w:rPr>
  </w:style>
  <w:style w:type="table" w:customStyle="1" w:styleId="Defaulttable">
    <w:name w:val="Default table"/>
    <w:basedOn w:val="TableNormal"/>
    <w:uiPriority w:val="99"/>
    <w:rsid w:val="00010670"/>
    <w:pPr>
      <w:spacing w:before="0" w:after="0" w:line="240" w:lineRule="auto"/>
      <w:ind w:left="0" w:firstLine="0"/>
    </w:pPr>
    <w:rPr>
      <w:color w:val="CCCCCC" w:themeColor="text1"/>
    </w:rPr>
    <w:tblPr>
      <w:tblBorders>
        <w:top w:val="single" w:sz="4" w:space="0" w:color="CCCCCC" w:themeColor="text1"/>
        <w:left w:val="single" w:sz="4" w:space="0" w:color="CCCCCC" w:themeColor="text1"/>
        <w:bottom w:val="single" w:sz="4" w:space="0" w:color="CCCCCC" w:themeColor="text1"/>
        <w:right w:val="single" w:sz="4" w:space="0" w:color="CCCCCC" w:themeColor="text1"/>
        <w:insideH w:val="single" w:sz="4" w:space="0" w:color="CCCCCC" w:themeColor="text1"/>
        <w:insideV w:val="single" w:sz="4" w:space="0" w:color="CCCCCC" w:themeColor="text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FFFF" w:themeFill="background1"/>
    </w:tcPr>
    <w:tblStylePr w:type="firstRow">
      <w:rPr>
        <w:rFonts w:ascii="Aptos Display" w:hAnsi="Aptos Display"/>
        <w:sz w:val="22"/>
      </w:rPr>
      <w:tblPr/>
      <w:tcPr>
        <w:shd w:val="clear" w:color="auto" w:fill="D9D9D9" w:themeFill="background1" w:themeFillShade="D9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DB5914"/>
    <w:rPr>
      <w:rFonts w:asciiTheme="minorHAnsi" w:eastAsiaTheme="majorEastAsia" w:hAnsiTheme="minorHAnsi" w:cstheme="majorBidi"/>
      <w:sz w:val="28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17EFD"/>
    <w:rPr>
      <w:rFonts w:asciiTheme="minorHAnsi" w:eastAsiaTheme="majorEastAsia" w:hAnsiTheme="minorHAnsi" w:cstheme="majorBidi"/>
      <w:bCs/>
      <w:color w:val="CCCCCC" w:themeColor="text1"/>
      <w:sz w:val="44"/>
      <w:szCs w:val="28"/>
      <w:lang w:val="en-US"/>
    </w:rPr>
  </w:style>
  <w:style w:type="paragraph" w:styleId="NoSpacing">
    <w:name w:val="No Spacing"/>
    <w:aliases w:val="Copy"/>
    <w:uiPriority w:val="1"/>
    <w:rsid w:val="00680CA6"/>
    <w:pPr>
      <w:spacing w:after="0"/>
      <w:ind w:left="357" w:firstLine="0"/>
    </w:pPr>
    <w:rPr>
      <w:rFonts w:ascii="Nokia Pure Text Light" w:hAnsi="Nokia Pure Text Light" w:cs="Arial"/>
      <w:noProof/>
      <w:color w:val="666666" w:themeColor="background2"/>
      <w:szCs w:val="20"/>
    </w:rPr>
  </w:style>
  <w:style w:type="numbering" w:customStyle="1" w:styleId="Nokia">
    <w:name w:val="Nokia"/>
    <w:uiPriority w:val="99"/>
    <w:rsid w:val="008170D1"/>
    <w:pPr>
      <w:numPr>
        <w:numId w:val="1"/>
      </w:numPr>
    </w:pPr>
  </w:style>
  <w:style w:type="paragraph" w:styleId="TOC1">
    <w:name w:val="toc 1"/>
    <w:aliases w:val="Table of Contents"/>
    <w:basedOn w:val="NoSpacing"/>
    <w:next w:val="Normal"/>
    <w:autoRedefine/>
    <w:uiPriority w:val="39"/>
    <w:unhideWhenUsed/>
    <w:rsid w:val="00DB5914"/>
    <w:pPr>
      <w:tabs>
        <w:tab w:val="left" w:leader="dot" w:pos="8891"/>
      </w:tabs>
      <w:spacing w:before="0" w:after="120" w:line="276" w:lineRule="auto"/>
      <w:ind w:left="851" w:hanging="851"/>
    </w:pPr>
    <w:rPr>
      <w:rFonts w:eastAsiaTheme="minorEastAsia" w:cstheme="minorBidi"/>
      <w:color w:val="001135" w:themeColor="text2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36319"/>
    <w:rPr>
      <w:rFonts w:asciiTheme="minorHAnsi" w:hAnsiTheme="minorHAnsi"/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F692A"/>
    <w:rPr>
      <w:color w:val="808080"/>
    </w:rPr>
  </w:style>
  <w:style w:type="paragraph" w:styleId="ListParagraph">
    <w:name w:val="List Paragraph"/>
    <w:aliases w:val="Bullets"/>
    <w:basedOn w:val="Normal"/>
    <w:autoRedefine/>
    <w:uiPriority w:val="34"/>
    <w:qFormat/>
    <w:rsid w:val="00CA1B88"/>
    <w:pPr>
      <w:numPr>
        <w:numId w:val="35"/>
      </w:numPr>
      <w:shd w:val="clear" w:color="auto" w:fill="FFFFFF"/>
      <w:contextualSpacing/>
    </w:pPr>
    <w:rPr>
      <w:color w:val="auto"/>
      <w:szCs w:val="20"/>
    </w:rPr>
  </w:style>
  <w:style w:type="paragraph" w:customStyle="1" w:styleId="Documenttitle">
    <w:name w:val="Document title"/>
    <w:basedOn w:val="Normal"/>
    <w:link w:val="DocumenttitleChar"/>
    <w:qFormat/>
    <w:rsid w:val="00DB5914"/>
    <w:rPr>
      <w:rFonts w:asciiTheme="majorHAnsi" w:hAnsiTheme="majorHAnsi"/>
      <w:sz w:val="56"/>
      <w:szCs w:val="56"/>
    </w:rPr>
  </w:style>
  <w:style w:type="character" w:customStyle="1" w:styleId="DocumenttitleChar">
    <w:name w:val="Document title Char"/>
    <w:basedOn w:val="DefaultParagraphFont"/>
    <w:link w:val="Documenttitle"/>
    <w:rsid w:val="00DB5914"/>
    <w:rPr>
      <w:rFonts w:asciiTheme="majorHAnsi" w:hAnsiTheme="majorHAnsi" w:cs="Arial"/>
      <w:sz w:val="56"/>
      <w:szCs w:val="5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B0420"/>
    <w:pPr>
      <w:tabs>
        <w:tab w:val="left" w:pos="1702"/>
        <w:tab w:val="left" w:leader="dot" w:pos="8891"/>
      </w:tabs>
      <w:ind w:left="1702" w:hanging="851"/>
    </w:pPr>
    <w:rPr>
      <w:rFonts w:eastAsiaTheme="minorEastAsia" w:cstheme="minorBidi"/>
    </w:rPr>
  </w:style>
  <w:style w:type="character" w:customStyle="1" w:styleId="Heading3Char">
    <w:name w:val="Heading 3 Char"/>
    <w:basedOn w:val="DefaultParagraphFont"/>
    <w:link w:val="Heading3"/>
    <w:uiPriority w:val="9"/>
    <w:rsid w:val="00CA1B88"/>
    <w:rPr>
      <w:rFonts w:asciiTheme="minorHAnsi" w:eastAsiaTheme="majorEastAsia" w:hAnsiTheme="minorHAnsi" w:cstheme="majorBidi"/>
      <w:sz w:val="28"/>
      <w:szCs w:val="32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236319"/>
    <w:pPr>
      <w:spacing w:after="300"/>
      <w:contextualSpacing/>
    </w:pPr>
    <w:rPr>
      <w:rFonts w:ascii="Nokia Pure Headline Light" w:eastAsiaTheme="majorEastAsia" w:hAnsi="Nokia Pure Headline Light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36319"/>
    <w:rPr>
      <w:rFonts w:ascii="Nokia Pure Headline Light" w:eastAsiaTheme="majorEastAsia" w:hAnsi="Nokia Pure Headline Light" w:cstheme="majorBidi"/>
      <w:color w:val="CCCCCC" w:themeColor="text1"/>
      <w:spacing w:val="5"/>
      <w:kern w:val="28"/>
      <w:sz w:val="44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1E6735"/>
    <w:pPr>
      <w:numPr>
        <w:ilvl w:val="1"/>
      </w:numPr>
      <w:ind w:left="714" w:hanging="357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E6735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rsid w:val="00236319"/>
    <w:rPr>
      <w:rFonts w:asciiTheme="minorHAnsi" w:hAnsiTheme="minorHAnsi"/>
      <w:i/>
      <w:iCs/>
      <w:color w:val="666666" w:themeColor="background2"/>
    </w:rPr>
  </w:style>
  <w:style w:type="character" w:styleId="Emphasis">
    <w:name w:val="Emphasis"/>
    <w:basedOn w:val="DefaultParagraphFont"/>
    <w:uiPriority w:val="20"/>
    <w:rsid w:val="001E6735"/>
    <w:rPr>
      <w:rFonts w:asciiTheme="minorHAnsi" w:hAnsiTheme="minorHAnsi"/>
      <w:i/>
      <w:iCs/>
    </w:rPr>
  </w:style>
  <w:style w:type="character" w:styleId="IntenseEmphasis">
    <w:name w:val="Intense Emphasis"/>
    <w:basedOn w:val="DefaultParagraphFont"/>
    <w:uiPriority w:val="21"/>
    <w:rsid w:val="00236319"/>
    <w:rPr>
      <w:rFonts w:asciiTheme="minorHAnsi" w:hAnsiTheme="minorHAnsi"/>
      <w:b/>
      <w:bCs/>
      <w:i/>
      <w:iCs/>
      <w:color w:val="666666" w:themeColor="background2"/>
    </w:rPr>
  </w:style>
  <w:style w:type="character" w:styleId="Strong">
    <w:name w:val="Strong"/>
    <w:basedOn w:val="DefaultParagraphFont"/>
    <w:uiPriority w:val="22"/>
    <w:rsid w:val="001E6735"/>
    <w:rPr>
      <w:rFonts w:asciiTheme="minorHAnsi" w:hAnsiTheme="minorHAnsi"/>
      <w:b/>
      <w:bCs/>
    </w:rPr>
  </w:style>
  <w:style w:type="paragraph" w:styleId="Quote">
    <w:name w:val="Quote"/>
    <w:basedOn w:val="Normal"/>
    <w:next w:val="Normal"/>
    <w:link w:val="QuoteChar"/>
    <w:uiPriority w:val="29"/>
    <w:rsid w:val="00583EC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83ECE"/>
    <w:rPr>
      <w:rFonts w:ascii="Nokia Pure Text DFLT" w:hAnsi="Nokia Pure Text DFLT"/>
      <w:i/>
      <w:iCs/>
      <w:color w:val="001135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rsid w:val="001E6735"/>
    <w:pPr>
      <w:pBdr>
        <w:bottom w:val="single" w:sz="4" w:space="4" w:color="005AFF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735"/>
    <w:rPr>
      <w:rFonts w:asciiTheme="minorHAnsi" w:hAnsiTheme="minorHAnsi"/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1E6735"/>
    <w:rPr>
      <w:rFonts w:asciiTheme="minorHAnsi" w:hAnsiTheme="minorHAnsi"/>
      <w:smallCaps/>
      <w:color w:val="001135" w:themeColor="text2"/>
      <w:u w:val="single"/>
    </w:rPr>
  </w:style>
  <w:style w:type="character" w:styleId="IntenseReference">
    <w:name w:val="Intense Reference"/>
    <w:basedOn w:val="DefaultParagraphFont"/>
    <w:uiPriority w:val="32"/>
    <w:rsid w:val="00236319"/>
    <w:rPr>
      <w:rFonts w:asciiTheme="minorHAnsi" w:hAnsiTheme="minorHAnsi"/>
      <w:b/>
      <w:bCs/>
      <w:smallCaps/>
      <w:color w:val="666666" w:themeColor="background2"/>
      <w:spacing w:val="5"/>
      <w:u w:val="single"/>
    </w:rPr>
  </w:style>
  <w:style w:type="character" w:styleId="BookTitle">
    <w:name w:val="Book Title"/>
    <w:basedOn w:val="DefaultParagraphFont"/>
    <w:uiPriority w:val="33"/>
    <w:rsid w:val="001E6735"/>
    <w:rPr>
      <w:rFonts w:asciiTheme="minorHAnsi" w:hAnsiTheme="minorHAns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B5914"/>
    <w:pPr>
      <w:numPr>
        <w:numId w:val="0"/>
      </w:numPr>
      <w:spacing w:after="240"/>
      <w:outlineLvl w:val="9"/>
    </w:pPr>
    <w:rPr>
      <w:bCs w:val="0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DA395A"/>
    <w:pPr>
      <w:tabs>
        <w:tab w:val="left" w:leader="dot" w:pos="8891"/>
      </w:tabs>
      <w:ind w:left="1702" w:hanging="851"/>
    </w:pPr>
    <w:rPr>
      <w:rFonts w:eastAsiaTheme="minorEastAsia" w:cstheme="minorBidi"/>
    </w:rPr>
  </w:style>
  <w:style w:type="character" w:customStyle="1" w:styleId="Heading4Char">
    <w:name w:val="Heading 4 Char"/>
    <w:basedOn w:val="DefaultParagraphFont"/>
    <w:link w:val="Heading4"/>
    <w:uiPriority w:val="9"/>
    <w:rsid w:val="00DB5914"/>
    <w:rPr>
      <w:rFonts w:asciiTheme="majorHAnsi" w:eastAsiaTheme="majorEastAsia" w:hAnsiTheme="majorHAnsi" w:cstheme="majorBidi"/>
      <w:i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DB5914"/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AF3C34"/>
    <w:rPr>
      <w:rFonts w:asciiTheme="majorHAnsi" w:eastAsiaTheme="majorEastAsia" w:hAnsiTheme="majorHAnsi" w:cstheme="majorBidi"/>
      <w:color w:val="auto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AF3C34"/>
    <w:rPr>
      <w:rFonts w:asciiTheme="majorHAnsi" w:eastAsiaTheme="majorEastAsia" w:hAnsiTheme="majorHAnsi" w:cstheme="majorBidi"/>
      <w:color w:val="auto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AF3C34"/>
    <w:rPr>
      <w:rFonts w:asciiTheme="majorHAnsi" w:eastAsiaTheme="majorEastAsia" w:hAnsiTheme="majorHAnsi" w:cstheme="majorBidi"/>
      <w:color w:val="auto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AF3C34"/>
    <w:rPr>
      <w:rFonts w:asciiTheme="majorHAnsi" w:eastAsiaTheme="majorEastAsia" w:hAnsiTheme="majorHAnsi" w:cstheme="majorBidi"/>
      <w:iCs/>
      <w:color w:val="CCCCCC" w:themeColor="text1"/>
      <w:szCs w:val="21"/>
      <w:lang w:val="en-US"/>
    </w:rPr>
  </w:style>
  <w:style w:type="character" w:customStyle="1" w:styleId="apple-converted-space">
    <w:name w:val="apple-converted-space"/>
    <w:basedOn w:val="DefaultParagraphFont"/>
    <w:rsid w:val="00CE11C5"/>
  </w:style>
  <w:style w:type="paragraph" w:styleId="NormalWeb">
    <w:name w:val="Normal (Web)"/>
    <w:basedOn w:val="Normal"/>
    <w:uiPriority w:val="99"/>
    <w:semiHidden/>
    <w:unhideWhenUsed/>
    <w:rsid w:val="00CE11C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Figuretitle">
    <w:name w:val="Figure title"/>
    <w:basedOn w:val="Documenttitle"/>
    <w:qFormat/>
    <w:rsid w:val="00DB5914"/>
    <w:rPr>
      <w:rFonts w:asciiTheme="minorHAnsi" w:hAnsiTheme="minorHAnsi"/>
      <w:b/>
      <w:sz w:val="22"/>
      <w:szCs w:val="40"/>
    </w:rPr>
  </w:style>
  <w:style w:type="paragraph" w:customStyle="1" w:styleId="Tabletitle">
    <w:name w:val="Table title"/>
    <w:basedOn w:val="Documenttitle"/>
    <w:rsid w:val="00FB1D5B"/>
    <w:rPr>
      <w:rFonts w:asciiTheme="minorHAnsi" w:hAnsiTheme="minorHAnsi"/>
      <w:b/>
      <w:sz w:val="22"/>
      <w:szCs w:val="40"/>
    </w:rPr>
  </w:style>
  <w:style w:type="paragraph" w:customStyle="1" w:styleId="Numbering">
    <w:name w:val="Numbering"/>
    <w:basedOn w:val="ListParagraph"/>
    <w:autoRedefine/>
    <w:qFormat/>
    <w:rsid w:val="00DB5914"/>
    <w:pPr>
      <w:numPr>
        <w:numId w:val="7"/>
      </w:numPr>
    </w:pPr>
    <w:rPr>
      <w:szCs w:val="22"/>
    </w:rPr>
  </w:style>
  <w:style w:type="table" w:styleId="GridTable6Colorful">
    <w:name w:val="Grid Table 6 Colorful"/>
    <w:basedOn w:val="TableNormal"/>
    <w:uiPriority w:val="51"/>
    <w:rsid w:val="00084444"/>
    <w:pPr>
      <w:spacing w:after="0" w:line="240" w:lineRule="auto"/>
    </w:pPr>
    <w:rPr>
      <w:color w:val="CCCCCC" w:themeColor="text1"/>
    </w:rPr>
    <w:tblPr>
      <w:tblStyleRowBandSize w:val="1"/>
      <w:tblStyleColBandSize w:val="1"/>
      <w:tblBorders>
        <w:top w:val="single" w:sz="4" w:space="0" w:color="E0E0E0" w:themeColor="text1" w:themeTint="99"/>
        <w:left w:val="single" w:sz="4" w:space="0" w:color="E0E0E0" w:themeColor="text1" w:themeTint="99"/>
        <w:bottom w:val="single" w:sz="4" w:space="0" w:color="E0E0E0" w:themeColor="text1" w:themeTint="99"/>
        <w:right w:val="single" w:sz="4" w:space="0" w:color="E0E0E0" w:themeColor="text1" w:themeTint="99"/>
        <w:insideH w:val="single" w:sz="4" w:space="0" w:color="E0E0E0" w:themeColor="text1" w:themeTint="99"/>
        <w:insideV w:val="single" w:sz="4" w:space="0" w:color="E0E0E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E0E0E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E0E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text1" w:themeFillTint="33"/>
      </w:tcPr>
    </w:tblStylePr>
    <w:tblStylePr w:type="band1Horz">
      <w:tblPr/>
      <w:tcPr>
        <w:shd w:val="clear" w:color="auto" w:fill="F4F4F4" w:themeFill="text1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84444"/>
    <w:pPr>
      <w:spacing w:after="0" w:line="240" w:lineRule="auto"/>
    </w:pPr>
    <w:rPr>
      <w:color w:val="570DCE" w:themeColor="accent6" w:themeShade="BF"/>
    </w:rPr>
    <w:tblPr>
      <w:tblStyleRowBandSize w:val="1"/>
      <w:tblStyleColBandSize w:val="1"/>
      <w:tblBorders>
        <w:top w:val="single" w:sz="4" w:space="0" w:color="B084F7" w:themeColor="accent6" w:themeTint="99"/>
        <w:left w:val="single" w:sz="4" w:space="0" w:color="B084F7" w:themeColor="accent6" w:themeTint="99"/>
        <w:bottom w:val="single" w:sz="4" w:space="0" w:color="B084F7" w:themeColor="accent6" w:themeTint="99"/>
        <w:right w:val="single" w:sz="4" w:space="0" w:color="B084F7" w:themeColor="accent6" w:themeTint="99"/>
        <w:insideH w:val="single" w:sz="4" w:space="0" w:color="B084F7" w:themeColor="accent6" w:themeTint="99"/>
        <w:insideV w:val="single" w:sz="4" w:space="0" w:color="B084F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084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084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D5FC" w:themeFill="accent6" w:themeFillTint="33"/>
      </w:tcPr>
    </w:tblStylePr>
    <w:tblStylePr w:type="band1Horz">
      <w:tblPr/>
      <w:tcPr>
        <w:shd w:val="clear" w:color="auto" w:fill="E4D5FC" w:themeFill="accent6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84444"/>
    <w:pPr>
      <w:spacing w:after="0" w:line="240" w:lineRule="auto"/>
    </w:pPr>
    <w:rPr>
      <w:color w:val="D05A0B" w:themeColor="accent4" w:themeShade="BF"/>
    </w:rPr>
    <w:tblPr>
      <w:tblStyleRowBandSize w:val="1"/>
      <w:tblStyleColBandSize w:val="1"/>
      <w:tblBorders>
        <w:top w:val="single" w:sz="4" w:space="0" w:color="F8B283" w:themeColor="accent4" w:themeTint="99"/>
        <w:left w:val="single" w:sz="4" w:space="0" w:color="F8B283" w:themeColor="accent4" w:themeTint="99"/>
        <w:bottom w:val="single" w:sz="4" w:space="0" w:color="F8B283" w:themeColor="accent4" w:themeTint="99"/>
        <w:right w:val="single" w:sz="4" w:space="0" w:color="F8B283" w:themeColor="accent4" w:themeTint="99"/>
        <w:insideH w:val="single" w:sz="4" w:space="0" w:color="F8B283" w:themeColor="accent4" w:themeTint="99"/>
        <w:insideV w:val="single" w:sz="4" w:space="0" w:color="F8B28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8B2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B2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5D5" w:themeFill="accent4" w:themeFillTint="33"/>
      </w:tcPr>
    </w:tblStylePr>
    <w:tblStylePr w:type="band1Horz">
      <w:tblPr/>
      <w:tcPr>
        <w:shd w:val="clear" w:color="auto" w:fill="FCE5D5" w:themeFill="accent4" w:themeFillTint="33"/>
      </w:tcPr>
    </w:tblStylePr>
  </w:style>
  <w:style w:type="table" w:styleId="GridTable5Dark">
    <w:name w:val="Grid Table 5 Dark"/>
    <w:basedOn w:val="TableNormal"/>
    <w:uiPriority w:val="50"/>
    <w:rsid w:val="000844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CCCC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CCCC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CCC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CCCC" w:themeFill="text1"/>
      </w:tcPr>
    </w:tblStylePr>
    <w:tblStylePr w:type="band1Vert">
      <w:tblPr/>
      <w:tcPr>
        <w:shd w:val="clear" w:color="auto" w:fill="EAEAEA" w:themeFill="text1" w:themeFillTint="66"/>
      </w:tcPr>
    </w:tblStylePr>
    <w:tblStylePr w:type="band1Horz">
      <w:tblPr/>
      <w:tcPr>
        <w:shd w:val="clear" w:color="auto" w:fill="EAEAEA" w:themeFill="text1" w:themeFillTint="66"/>
      </w:tcPr>
    </w:tblStylePr>
  </w:style>
  <w:style w:type="table" w:styleId="GridTable3-Accent4">
    <w:name w:val="Grid Table 3 Accent 4"/>
    <w:basedOn w:val="TableNormal"/>
    <w:uiPriority w:val="48"/>
    <w:rsid w:val="00084444"/>
    <w:pPr>
      <w:spacing w:after="0" w:line="240" w:lineRule="auto"/>
    </w:pPr>
    <w:tblPr>
      <w:tblStyleRowBandSize w:val="1"/>
      <w:tblStyleColBandSize w:val="1"/>
      <w:tblBorders>
        <w:top w:val="single" w:sz="4" w:space="0" w:color="F8B283" w:themeColor="accent4" w:themeTint="99"/>
        <w:left w:val="single" w:sz="4" w:space="0" w:color="F8B283" w:themeColor="accent4" w:themeTint="99"/>
        <w:bottom w:val="single" w:sz="4" w:space="0" w:color="F8B283" w:themeColor="accent4" w:themeTint="99"/>
        <w:right w:val="single" w:sz="4" w:space="0" w:color="F8B283" w:themeColor="accent4" w:themeTint="99"/>
        <w:insideH w:val="single" w:sz="4" w:space="0" w:color="F8B283" w:themeColor="accent4" w:themeTint="99"/>
        <w:insideV w:val="single" w:sz="4" w:space="0" w:color="F8B28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5D5" w:themeFill="accent4" w:themeFillTint="33"/>
      </w:tcPr>
    </w:tblStylePr>
    <w:tblStylePr w:type="band1Horz">
      <w:tblPr/>
      <w:tcPr>
        <w:shd w:val="clear" w:color="auto" w:fill="FCE5D5" w:themeFill="accent4" w:themeFillTint="33"/>
      </w:tcPr>
    </w:tblStylePr>
    <w:tblStylePr w:type="neCell">
      <w:tblPr/>
      <w:tcPr>
        <w:tcBorders>
          <w:bottom w:val="single" w:sz="4" w:space="0" w:color="F8B283" w:themeColor="accent4" w:themeTint="99"/>
        </w:tcBorders>
      </w:tcPr>
    </w:tblStylePr>
    <w:tblStylePr w:type="nwCell">
      <w:tblPr/>
      <w:tcPr>
        <w:tcBorders>
          <w:bottom w:val="single" w:sz="4" w:space="0" w:color="F8B283" w:themeColor="accent4" w:themeTint="99"/>
        </w:tcBorders>
      </w:tcPr>
    </w:tblStylePr>
    <w:tblStylePr w:type="seCell">
      <w:tblPr/>
      <w:tcPr>
        <w:tcBorders>
          <w:top w:val="single" w:sz="4" w:space="0" w:color="F8B283" w:themeColor="accent4" w:themeTint="99"/>
        </w:tcBorders>
      </w:tcPr>
    </w:tblStylePr>
    <w:tblStylePr w:type="swCell">
      <w:tblPr/>
      <w:tcPr>
        <w:tcBorders>
          <w:top w:val="single" w:sz="4" w:space="0" w:color="F8B283" w:themeColor="accent4" w:themeTint="99"/>
        </w:tcBorders>
      </w:tcPr>
    </w:tblStylePr>
  </w:style>
  <w:style w:type="table" w:styleId="TableGridLight">
    <w:name w:val="Grid Table Light"/>
    <w:basedOn w:val="TableNormal"/>
    <w:uiPriority w:val="40"/>
    <w:rsid w:val="000844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">
    <w:name w:val="Grid Table 4"/>
    <w:basedOn w:val="TableNormal"/>
    <w:uiPriority w:val="49"/>
    <w:rsid w:val="00667462"/>
    <w:pPr>
      <w:spacing w:after="0" w:line="240" w:lineRule="auto"/>
    </w:pPr>
    <w:rPr>
      <w:color w:val="CCCCCC" w:themeColor="text1"/>
    </w:rPr>
    <w:tblPr>
      <w:tblStyleRowBandSize w:val="1"/>
      <w:tblStyleColBandSize w:val="1"/>
      <w:tblBorders>
        <w:top w:val="single" w:sz="4" w:space="0" w:color="CCCCCC" w:themeColor="text1"/>
        <w:left w:val="single" w:sz="4" w:space="0" w:color="CCCCCC" w:themeColor="text1"/>
        <w:bottom w:val="single" w:sz="4" w:space="0" w:color="CCCCCC" w:themeColor="text1"/>
        <w:right w:val="single" w:sz="4" w:space="0" w:color="CCCCCC" w:themeColor="text1"/>
        <w:insideH w:val="single" w:sz="4" w:space="0" w:color="CCCCCC" w:themeColor="text1"/>
        <w:insideV w:val="single" w:sz="4" w:space="0" w:color="CCCCCC" w:themeColor="text1"/>
      </w:tblBorders>
    </w:tblPr>
    <w:tcPr>
      <w:shd w:val="clear" w:color="auto" w:fill="FFFFFF" w:themeFill="background1"/>
    </w:tcPr>
    <w:tblStylePr w:type="firstRow">
      <w:rPr>
        <w:b/>
        <w:bCs/>
        <w:color w:val="CCCCCC" w:themeColor="text1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4" w:space="0" w:color="CCCCC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text1" w:themeFillTint="33"/>
      </w:tcPr>
    </w:tblStylePr>
    <w:tblStylePr w:type="band1Horz">
      <w:tblPr/>
      <w:tcPr>
        <w:shd w:val="clear" w:color="auto" w:fill="F4F4F4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unhideWhenUsed/>
    <w:rsid w:val="00E87F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7F0F"/>
    <w:pPr>
      <w:numPr>
        <w:numId w:val="16"/>
      </w:numPr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7F0F"/>
    <w:rPr>
      <w:rFonts w:ascii="Nokia Pure Text Light" w:hAnsi="Nokia Pure Text Light" w:cs="Ari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7F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7F0F"/>
    <w:rPr>
      <w:rFonts w:ascii="Nokia Pure Text Light" w:hAnsi="Nokia Pure Text Light" w:cs="Arial"/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C4F0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30387"/>
    <w:pPr>
      <w:spacing w:after="240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F1367"/>
    <w:rPr>
      <w:color w:val="005AFF" w:themeColor="followedHyperlink"/>
      <w:u w:val="single"/>
    </w:rPr>
  </w:style>
  <w:style w:type="character" w:customStyle="1" w:styleId="cf11">
    <w:name w:val="cf11"/>
    <w:basedOn w:val="DefaultParagraphFont"/>
    <w:rsid w:val="000D7A9A"/>
    <w:rPr>
      <w:rFonts w:ascii="Segoe UI" w:hAnsi="Segoe UI" w:cs="Segoe UI" w:hint="default"/>
      <w:sz w:val="18"/>
      <w:szCs w:val="18"/>
    </w:rPr>
  </w:style>
  <w:style w:type="character" w:customStyle="1" w:styleId="cf01">
    <w:name w:val="cf01"/>
    <w:basedOn w:val="DefaultParagraphFont"/>
    <w:rsid w:val="000D7A9A"/>
    <w:rPr>
      <w:rFonts w:ascii="Segoe UI" w:hAnsi="Segoe UI" w:cs="Segoe UI" w:hint="default"/>
      <w:color w:val="666666"/>
      <w:sz w:val="18"/>
      <w:szCs w:val="18"/>
    </w:rPr>
  </w:style>
  <w:style w:type="paragraph" w:styleId="TableofFigures">
    <w:name w:val="table of figures"/>
    <w:basedOn w:val="TOC1"/>
    <w:next w:val="TOC2"/>
    <w:uiPriority w:val="99"/>
    <w:unhideWhenUsed/>
    <w:qFormat/>
    <w:rsid w:val="00DB5914"/>
  </w:style>
  <w:style w:type="paragraph" w:styleId="TOC4">
    <w:name w:val="toc 4"/>
    <w:basedOn w:val="Normal"/>
    <w:next w:val="Normal"/>
    <w:autoRedefine/>
    <w:uiPriority w:val="39"/>
    <w:semiHidden/>
    <w:unhideWhenUsed/>
    <w:rsid w:val="00DA395A"/>
    <w:pPr>
      <w:spacing w:after="100"/>
      <w:ind w:left="1702" w:hanging="851"/>
    </w:pPr>
  </w:style>
  <w:style w:type="paragraph" w:styleId="Revision">
    <w:name w:val="Revision"/>
    <w:hidden/>
    <w:uiPriority w:val="99"/>
    <w:semiHidden/>
    <w:rsid w:val="009D4ED1"/>
    <w:pPr>
      <w:spacing w:before="0" w:after="0" w:line="240" w:lineRule="auto"/>
      <w:ind w:left="0" w:firstLine="0"/>
    </w:pPr>
    <w:rPr>
      <w:rFonts w:asciiTheme="minorHAnsi" w:hAnsiTheme="minorHAnsi" w:cs="Arial"/>
      <w:color w:val="CCCCCC" w:themeColor="text1"/>
      <w:lang w:val="en-US"/>
    </w:rPr>
  </w:style>
  <w:style w:type="table" w:styleId="ListTable3">
    <w:name w:val="List Table 3"/>
    <w:aliases w:val="Table"/>
    <w:basedOn w:val="TableNormal"/>
    <w:uiPriority w:val="48"/>
    <w:rsid w:val="00EC36D6"/>
    <w:pPr>
      <w:spacing w:after="0" w:line="240" w:lineRule="auto"/>
    </w:pPr>
    <w:rPr>
      <w:rFonts w:asciiTheme="minorHAnsi" w:hAnsiTheme="minorHAnsi"/>
      <w:color w:val="CCCCCC" w:themeColor="text1"/>
    </w:rPr>
    <w:tblPr>
      <w:tblStyleRowBandSize w:val="1"/>
      <w:tblStyleColBandSize w:val="1"/>
      <w:tblBorders>
        <w:top w:val="single" w:sz="4" w:space="0" w:color="CCCCCC" w:themeColor="text1"/>
        <w:left w:val="single" w:sz="4" w:space="0" w:color="CCCCCC" w:themeColor="text1"/>
        <w:bottom w:val="single" w:sz="4" w:space="0" w:color="CCCCCC" w:themeColor="text1"/>
        <w:right w:val="single" w:sz="4" w:space="0" w:color="CCCCCC" w:themeColor="text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FFFF" w:themeFill="background1"/>
    </w:tcPr>
    <w:tblStylePr w:type="firstRow">
      <w:rPr>
        <w:b/>
        <w:bCs/>
        <w:color w:val="FFFFFF" w:themeColor="background1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4" w:space="0" w:color="CCCCCC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CCCC" w:themeColor="text1"/>
          <w:right w:val="single" w:sz="4" w:space="0" w:color="CCCCCC" w:themeColor="text1"/>
        </w:tcBorders>
      </w:tcPr>
    </w:tblStylePr>
    <w:tblStylePr w:type="band1Horz">
      <w:rPr>
        <w:rFonts w:asciiTheme="minorHAnsi" w:hAnsiTheme="minorHAnsi"/>
        <w:color w:val="CCCCCC" w:themeColor="text1"/>
        <w:sz w:val="22"/>
      </w:rPr>
      <w:tblPr/>
      <w:tcPr>
        <w:tcBorders>
          <w:top w:val="single" w:sz="4" w:space="0" w:color="CCCCCC" w:themeColor="text1"/>
          <w:bottom w:val="single" w:sz="4" w:space="0" w:color="CCCCC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CCCC" w:themeColor="text1"/>
          <w:left w:val="nil"/>
        </w:tcBorders>
      </w:tcPr>
    </w:tblStylePr>
    <w:tblStylePr w:type="swCell">
      <w:tblPr/>
      <w:tcPr>
        <w:tcBorders>
          <w:top w:val="double" w:sz="4" w:space="0" w:color="CCCCCC" w:themeColor="text1"/>
          <w:right w:val="nil"/>
        </w:tcBorders>
      </w:tcPr>
    </w:tblStylePr>
  </w:style>
  <w:style w:type="table" w:styleId="TableGrid">
    <w:name w:val="Table Grid"/>
    <w:basedOn w:val="TableNormal"/>
    <w:uiPriority w:val="59"/>
    <w:rsid w:val="0001067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ell-Text">
    <w:name w:val="Table cell - Text"/>
    <w:basedOn w:val="Normal"/>
    <w:qFormat/>
    <w:rsid w:val="00DB5914"/>
    <w:pPr>
      <w:framePr w:hSpace="181" w:wrap="around" w:vAnchor="text" w:hAnchor="text" w:y="1"/>
      <w:suppressOverlap/>
    </w:pPr>
    <w:rPr>
      <w:sz w:val="20"/>
    </w:rPr>
  </w:style>
  <w:style w:type="paragraph" w:customStyle="1" w:styleId="Tableheader-Text">
    <w:name w:val="Table header - Text"/>
    <w:basedOn w:val="Tablecell-Text"/>
    <w:qFormat/>
    <w:rsid w:val="00DB5914"/>
    <w:pPr>
      <w:framePr w:wrap="around"/>
    </w:pPr>
    <w:rPr>
      <w:b/>
      <w:sz w:val="22"/>
    </w:rPr>
  </w:style>
  <w:style w:type="character" w:styleId="LineNumber">
    <w:name w:val="line number"/>
    <w:basedOn w:val="DefaultParagraphFont"/>
    <w:uiPriority w:val="99"/>
    <w:semiHidden/>
    <w:unhideWhenUsed/>
    <w:rsid w:val="00CC0E61"/>
  </w:style>
  <w:style w:type="paragraph" w:customStyle="1" w:styleId="Sub-title">
    <w:name w:val="Sub-title"/>
    <w:basedOn w:val="Normal"/>
    <w:link w:val="Sub-titleChar"/>
    <w:qFormat/>
    <w:rsid w:val="00DB5914"/>
    <w:pPr>
      <w:spacing w:after="480"/>
    </w:pPr>
    <w:rPr>
      <w:rFonts w:eastAsiaTheme="majorEastAsia" w:cstheme="majorBidi"/>
      <w:sz w:val="36"/>
    </w:rPr>
  </w:style>
  <w:style w:type="character" w:customStyle="1" w:styleId="Sub-titleChar">
    <w:name w:val="Sub-title Char"/>
    <w:basedOn w:val="DefaultParagraphFont"/>
    <w:link w:val="Sub-title"/>
    <w:rsid w:val="00DB5914"/>
    <w:rPr>
      <w:rFonts w:asciiTheme="minorHAnsi" w:eastAsiaTheme="majorEastAsia" w:hAnsiTheme="minorHAnsi" w:cstheme="majorBidi"/>
      <w:sz w:val="36"/>
      <w:szCs w:val="24"/>
      <w:lang w:val="en-US"/>
    </w:rPr>
  </w:style>
  <w:style w:type="paragraph" w:customStyle="1" w:styleId="StyleTablecell-Text">
    <w:name w:val="Style Table cell - Text +"/>
    <w:basedOn w:val="Tablecell-Text"/>
    <w:rsid w:val="00DB5914"/>
    <w:pPr>
      <w:framePr w:wrap="around"/>
    </w:pPr>
  </w:style>
  <w:style w:type="paragraph" w:customStyle="1" w:styleId="StyleTableheader-Text">
    <w:name w:val="Style Table header - Text +"/>
    <w:basedOn w:val="Tableheader-Text"/>
    <w:qFormat/>
    <w:rsid w:val="00DB5914"/>
    <w:pPr>
      <w:framePr w:wrap="around"/>
    </w:pPr>
    <w:rPr>
      <w:bCs/>
    </w:rPr>
  </w:style>
  <w:style w:type="paragraph" w:customStyle="1" w:styleId="StyleStyleTableheader-Text">
    <w:name w:val="Style Style Table header - Text + +"/>
    <w:basedOn w:val="StyleTableheader-Text"/>
    <w:qFormat/>
    <w:rsid w:val="00DB5914"/>
    <w:pPr>
      <w:framePr w:hSpace="180" w:wrap="around" w:vAnchor="margin" w:hAnchor="margin" w:y="88"/>
    </w:pPr>
  </w:style>
  <w:style w:type="paragraph" w:customStyle="1" w:styleId="StyleStyleTablecell-Text">
    <w:name w:val="Style Style Table cell - Text + +"/>
    <w:basedOn w:val="StyleTablecell-Text"/>
    <w:qFormat/>
    <w:rsid w:val="00DB5914"/>
    <w:pPr>
      <w:framePr w:wrap="around"/>
    </w:pPr>
  </w:style>
  <w:style w:type="paragraph" w:customStyle="1" w:styleId="TableParagraph">
    <w:name w:val="Table Paragraph"/>
    <w:basedOn w:val="Normal"/>
    <w:uiPriority w:val="1"/>
    <w:qFormat/>
    <w:rsid w:val="001D5B8C"/>
    <w:pPr>
      <w:widowControl w:val="0"/>
      <w:autoSpaceDE w:val="0"/>
      <w:autoSpaceDN w:val="0"/>
      <w:spacing w:after="0"/>
    </w:pPr>
    <w:rPr>
      <w:rFonts w:ascii="Calibri" w:eastAsia="Calibri" w:hAnsi="Calibri" w:cs="Calibri"/>
      <w:color w:val="auto"/>
      <w:sz w:val="22"/>
      <w:szCs w:val="22"/>
    </w:rPr>
  </w:style>
  <w:style w:type="paragraph" w:customStyle="1" w:styleId="Default">
    <w:name w:val="Default"/>
    <w:rsid w:val="00C46677"/>
    <w:pPr>
      <w:autoSpaceDE w:val="0"/>
      <w:autoSpaceDN w:val="0"/>
      <w:adjustRightInd w:val="0"/>
      <w:spacing w:before="0" w:after="0" w:line="240" w:lineRule="auto"/>
      <w:ind w:left="0" w:firstLine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NSB%20Office%20Templates\Nokia%20Shanghai%20Bell%202023%20-%20US%20Pure%20Word%20template%20v1.2.dotx" TargetMode="External"/></Relationships>
</file>

<file path=word/theme/theme1.xml><?xml version="1.0" encoding="utf-8"?>
<a:theme xmlns:a="http://schemas.openxmlformats.org/drawingml/2006/main" name="Nokia 2023 - v1">
  <a:themeElements>
    <a:clrScheme name="Nokia 2023.1">
      <a:dk1>
        <a:srgbClr val="CCCCCC"/>
      </a:dk1>
      <a:lt1>
        <a:srgbClr val="FFFFFF"/>
      </a:lt1>
      <a:dk2>
        <a:srgbClr val="001135"/>
      </a:dk2>
      <a:lt2>
        <a:srgbClr val="666666"/>
      </a:lt2>
      <a:accent1>
        <a:srgbClr val="005AFF"/>
      </a:accent1>
      <a:accent2>
        <a:srgbClr val="23ABB6"/>
      </a:accent2>
      <a:accent3>
        <a:srgbClr val="37CC73"/>
      </a:accent3>
      <a:accent4>
        <a:srgbClr val="F47F31"/>
      </a:accent4>
      <a:accent5>
        <a:srgbClr val="E03DCD"/>
      </a:accent5>
      <a:accent6>
        <a:srgbClr val="7D33F2"/>
      </a:accent6>
      <a:hlink>
        <a:srgbClr val="001135"/>
      </a:hlink>
      <a:folHlink>
        <a:srgbClr val="005AFF"/>
      </a:folHlink>
    </a:clrScheme>
    <a:fontScheme name="Nokia 2023">
      <a:majorFont>
        <a:latin typeface="Nokia Pure Headline Light"/>
        <a:ea typeface=""/>
        <a:cs typeface=""/>
      </a:majorFont>
      <a:minorFont>
        <a:latin typeface="Nokia Pure Text Light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ot="0" spcFirstLastPara="0" vertOverflow="overflow" horzOverflow="overflow" vert="horz" wrap="square" lIns="72000" tIns="72000" rIns="72000" bIns="7200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</a:spPr>
      <a:bodyPr wrap="square" lIns="0" tIns="0" rIns="0" bIns="0" rtlCol="0">
        <a:noAutofit/>
      </a:bodyPr>
      <a:lstStyle>
        <a:defPPr marL="0" marR="0" indent="0" algn="l" defTabSz="180000" rtl="0" eaLnBrk="1" fontAlgn="auto" latinLnBrk="0" hangingPunct="1">
          <a:lnSpc>
            <a:spcPct val="100000"/>
          </a:lnSpc>
          <a:spcBef>
            <a:spcPts val="0"/>
          </a:spcBef>
          <a:spcAft>
            <a:spcPts val="300"/>
          </a:spcAft>
          <a:buClrTx/>
          <a:buSzTx/>
          <a:buFont typeface="+mj-lt"/>
          <a:buNone/>
          <a:tabLst>
            <a:tab pos="180000" algn="l"/>
          </a:tabLst>
          <a:defRPr kumimoji="0" sz="1200" b="0" i="0" u="none" strike="noStrike" kern="1200" cap="none" spc="0" normalizeH="0" baseline="0" noProof="0" dirty="0" smtClean="0">
            <a:ln>
              <a:noFill/>
            </a:ln>
            <a:solidFill>
              <a:schemeClr val="tx1"/>
            </a:solidFill>
            <a:effectLst/>
            <a:uLnTx/>
            <a:uFillTx/>
            <a:latin typeface="Nokia Pure Text Light"/>
            <a:ea typeface="+mn-ea"/>
            <a:cs typeface="+mn-cs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Nokia 2023 - v1" id="{426AD835-2CA5-4D90-A893-BFB068CF64B8}" vid="{F1A5669F-039D-4502-8499-8A66675C289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E4804-E51B-4554-B8A5-43AA24AD2E3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Nokia Shanghai Bell 2023 - US Pure Word template v1.2.dotx</Template>
  <TotalTime>162</TotalTime>
  <Pages>12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Links>
    <vt:vector size="60" baseType="variant">
      <vt:variant>
        <vt:i4>1638462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_Toc240981425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_Toc240981424</vt:lpwstr>
      </vt:variant>
      <vt:variant>
        <vt:i4>1638462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_Toc240981423</vt:lpwstr>
      </vt:variant>
      <vt:variant>
        <vt:i4>1638462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_Toc240981422</vt:lpwstr>
      </vt:variant>
      <vt:variant>
        <vt:i4>1638462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_Toc240981421</vt:lpwstr>
      </vt:variant>
      <vt:variant>
        <vt:i4>1638462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_Toc240981420</vt:lpwstr>
      </vt:variant>
      <vt:variant>
        <vt:i4>1703998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_Toc240981419</vt:lpwstr>
      </vt:variant>
      <vt:variant>
        <vt:i4>1703998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_Toc240981418</vt:lpwstr>
      </vt:variant>
      <vt:variant>
        <vt:i4>1703998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_Toc240981417</vt:lpwstr>
      </vt:variant>
      <vt:variant>
        <vt:i4>1703998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_Toc240981416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John Carlo Rabanes</cp:lastModifiedBy>
  <cp:revision>63</cp:revision>
  <cp:lastPrinted>2026-09-22T21:57:00Z</cp:lastPrinted>
  <dcterms:created xsi:type="dcterms:W3CDTF">2026-09-22T16:26:00Z</dcterms:created>
  <dcterms:modified xsi:type="dcterms:W3CDTF">2026-09-28T05:35:00Z</dcterms:modified>
</cp:coreProperties>
</file>